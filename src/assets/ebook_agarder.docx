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CE296" w14:textId="77777777" w:rsidR="00220B9B" w:rsidRPr="006328E6" w:rsidRDefault="007766B6" w:rsidP="00220B9B">
      <w:pPr>
        <w:rPr>
          <w:noProof/>
        </w:rPr>
      </w:pPr>
      <w:r w:rsidRPr="006328E6">
        <w:rPr>
          <w:noProof/>
          <w:lang w:bidi="fr-FR"/>
        </w:rPr>
        <mc:AlternateContent>
          <mc:Choice Requires="wpg">
            <w:drawing>
              <wp:anchor distT="0" distB="0" distL="114300" distR="114300" simplePos="0" relativeHeight="251712512" behindDoc="1" locked="1" layoutInCell="1" allowOverlap="1" wp14:anchorId="43E97497" wp14:editId="6E2A96AD">
                <wp:simplePos x="0" y="0"/>
                <wp:positionH relativeFrom="column">
                  <wp:posOffset>-685800</wp:posOffset>
                </wp:positionH>
                <wp:positionV relativeFrom="paragraph">
                  <wp:posOffset>-631190</wp:posOffset>
                </wp:positionV>
                <wp:extent cx="7772400" cy="7772400"/>
                <wp:effectExtent l="0" t="0" r="0" b="0"/>
                <wp:wrapNone/>
                <wp:docPr id="2" name="Group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7772400"/>
                          <a:chOff x="0" y="0"/>
                          <a:chExt cx="7772400" cy="7773670"/>
                        </a:xfrm>
                      </wpg:grpSpPr>
                      <wps:wsp>
                        <wps:cNvPr id="1" name="Rectangle 1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0" y="22860"/>
                            <a:ext cx="7772400" cy="775017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FA0025" w14:textId="77777777" w:rsidR="004E5762" w:rsidRPr="0006324A" w:rsidRDefault="004E5762" w:rsidP="00220B9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0" y="5158740"/>
                            <a:ext cx="464185" cy="2614930"/>
                          </a:xfrm>
                          <a:prstGeom prst="rect">
                            <a:avLst/>
                          </a:prstGeom>
                          <a:solidFill>
                            <a:srgbClr val="F2F2F2">
                              <a:alpha val="5019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7772400" cy="5160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E97497" id="Groupe 2" o:spid="_x0000_s1026" alt="&quot;&quot;" style="position:absolute;margin-left:-54pt;margin-top:-49.7pt;width:612pt;height:612pt;z-index:-251603968;mso-height-relative:margin" coordsize="77724,777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">
                <v:rect id="Rectangle 1" o:spid="_x0000_s1027" alt="&quot;&quot;" style="position:absolute;top:228;width:77724;height:7750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" fillcolor="#14756e [3204]" stroked="f" strokeweight="1pt">
                  <v:textbox>
                    <w:txbxContent>
                      <w:p w14:paraId="36FA0025" w14:textId="77777777" w:rsidR="004E5762" w:rsidRPr="0006324A" w:rsidRDefault="004E5762" w:rsidP="00220B9B"/>
                    </w:txbxContent>
                  </v:textbox>
                </v:rect>
                <v:rect id="Rectangle 3" o:spid="_x0000_s1028" alt="&quot;&quot;" style="position:absolute;top:51587;width:4641;height:261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" fillcolor="#f2f2f2" stroked="f" strokeweight="1pt">
                  <v:fill opacity="32896f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9" type="#_x0000_t75" style="position:absolute;width:77724;height:5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">
                  <v:imagedata r:id="rId12" o:title=""/>
                </v:shape>
                <w10:anchorlock/>
              </v:group>
            </w:pict>
          </mc:Fallback>
        </mc:AlternateConten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55"/>
        <w:gridCol w:w="2431"/>
      </w:tblGrid>
      <w:tr w:rsidR="00FF2BC5" w:rsidRPr="006328E6" w14:paraId="4E7A001E" w14:textId="77777777" w:rsidTr="00D528B9">
        <w:trPr>
          <w:trHeight w:val="3168"/>
        </w:trPr>
        <w:tc>
          <w:tcPr>
            <w:tcW w:w="7655" w:type="dxa"/>
            <w:tcMar>
              <w:top w:w="7200" w:type="dxa"/>
            </w:tcMar>
            <w:vAlign w:val="bottom"/>
          </w:tcPr>
          <w:p w14:paraId="750DA1BB" w14:textId="5298D868" w:rsidR="00FF2BC5" w:rsidRPr="006328E6" w:rsidRDefault="00104F1A" w:rsidP="00D528B9">
            <w:pPr>
              <w:pStyle w:val="Titre"/>
              <w:rPr>
                <w:noProof/>
              </w:rPr>
            </w:pPr>
            <w:r>
              <w:rPr>
                <w:noProof/>
              </w:rPr>
              <w:t>Store BMS</w:t>
            </w:r>
            <w:r w:rsidR="00D528B9" w:rsidRPr="006328E6">
              <w:rPr>
                <w:noProof/>
                <w:lang w:bidi="fr-FR"/>
              </w:rPr>
              <w:t xml:space="preserve"> </w:t>
            </w:r>
          </w:p>
          <w:p w14:paraId="27026BE9" w14:textId="02FB5904" w:rsidR="00FF2BC5" w:rsidRPr="006328E6" w:rsidRDefault="001B000A" w:rsidP="00D528B9">
            <w:pPr>
              <w:pStyle w:val="Sous-titre"/>
              <w:rPr>
                <w:noProof/>
              </w:rPr>
            </w:pPr>
            <w:r>
              <w:rPr>
                <w:noProof/>
              </w:rPr>
              <w:t>E-book</w:t>
            </w:r>
          </w:p>
        </w:tc>
        <w:tc>
          <w:tcPr>
            <w:tcW w:w="2431" w:type="dxa"/>
          </w:tcPr>
          <w:p w14:paraId="22F28F8E" w14:textId="77777777" w:rsidR="00FF2BC5" w:rsidRPr="006328E6" w:rsidRDefault="00FF2BC5" w:rsidP="00220B9B">
            <w:pPr>
              <w:pStyle w:val="Titre"/>
              <w:rPr>
                <w:noProof/>
              </w:rPr>
            </w:pPr>
          </w:p>
        </w:tc>
      </w:tr>
      <w:tr w:rsidR="00FF2BC5" w:rsidRPr="006328E6" w14:paraId="4812D9B0" w14:textId="77777777" w:rsidTr="00FF2BC5">
        <w:tc>
          <w:tcPr>
            <w:tcW w:w="7655" w:type="dxa"/>
            <w:tcMar>
              <w:top w:w="454" w:type="dxa"/>
            </w:tcMar>
          </w:tcPr>
          <w:p w14:paraId="368BF716" w14:textId="47CFD243" w:rsidR="00FF2BC5" w:rsidRPr="006328E6" w:rsidRDefault="00FF2BC5" w:rsidP="001B000A">
            <w:pPr>
              <w:pStyle w:val="Introduction"/>
              <w:rPr>
                <w:noProof/>
              </w:rPr>
            </w:pPr>
          </w:p>
        </w:tc>
        <w:tc>
          <w:tcPr>
            <w:tcW w:w="2431" w:type="dxa"/>
          </w:tcPr>
          <w:p w14:paraId="3292E2C8" w14:textId="77777777" w:rsidR="00FF2BC5" w:rsidRPr="006328E6" w:rsidRDefault="00FF2BC5" w:rsidP="00FF2BC5">
            <w:pPr>
              <w:rPr>
                <w:noProof/>
              </w:rPr>
            </w:pPr>
          </w:p>
        </w:tc>
      </w:tr>
    </w:tbl>
    <w:p w14:paraId="16361646" w14:textId="77777777" w:rsidR="00220B9B" w:rsidRPr="006328E6" w:rsidRDefault="00220B9B" w:rsidP="00220B9B">
      <w:pPr>
        <w:rPr>
          <w:noProof/>
        </w:rPr>
      </w:pPr>
    </w:p>
    <w:p w14:paraId="34012D09" w14:textId="77777777" w:rsidR="007766B6" w:rsidRPr="006328E6" w:rsidRDefault="007766B6" w:rsidP="00220B9B">
      <w:pPr>
        <w:rPr>
          <w:noProof/>
        </w:rPr>
        <w:sectPr w:rsidR="007766B6" w:rsidRPr="006328E6" w:rsidSect="00CC79C9">
          <w:footerReference w:type="default" r:id="rId13"/>
          <w:type w:val="continuous"/>
          <w:pgSz w:w="11906" w:h="16838" w:code="9"/>
          <w:pgMar w:top="994" w:right="864" w:bottom="720" w:left="864" w:header="706" w:footer="706" w:gutter="0"/>
          <w:cols w:space="851"/>
          <w:docGrid w:linePitch="360"/>
        </w:sectPr>
      </w:pPr>
    </w:p>
    <w:tbl>
      <w:tblPr>
        <w:tblW w:w="0" w:type="auto"/>
        <w:tblCellMar>
          <w:top w:w="72" w:type="dxa"/>
          <w:left w:w="0" w:type="dxa"/>
          <w:bottom w:w="72" w:type="dxa"/>
          <w:right w:w="0" w:type="dxa"/>
        </w:tblCellMar>
        <w:tblLook w:val="04A0" w:firstRow="1" w:lastRow="0" w:firstColumn="1" w:lastColumn="0" w:noHBand="0" w:noVBand="1"/>
      </w:tblPr>
      <w:tblGrid>
        <w:gridCol w:w="1275"/>
        <w:gridCol w:w="5243"/>
        <w:gridCol w:w="1587"/>
        <w:gridCol w:w="20"/>
        <w:gridCol w:w="1955"/>
        <w:gridCol w:w="20"/>
      </w:tblGrid>
      <w:tr w:rsidR="00DB5DAB" w:rsidRPr="006328E6" w14:paraId="33747AF6" w14:textId="77777777" w:rsidTr="00510A3B">
        <w:trPr>
          <w:trHeight w:val="1994"/>
        </w:trPr>
        <w:tc>
          <w:tcPr>
            <w:tcW w:w="10080" w:type="dxa"/>
            <w:gridSpan w:val="5"/>
          </w:tcPr>
          <w:p w14:paraId="2C296F30" w14:textId="1B396BBD" w:rsidR="005B6BBD" w:rsidRDefault="00DD2228" w:rsidP="005B6BBD">
            <w:pPr>
              <w:pStyle w:val="Titre1"/>
              <w:rPr>
                <w:noProof/>
              </w:rPr>
            </w:pPr>
            <w:r>
              <w:rPr>
                <w:noProof/>
              </w:rPr>
              <w:lastRenderedPageBreak/>
              <w:t>SOMMAIRE</w:t>
            </w:r>
          </w:p>
          <w:p w14:paraId="58A371F2" w14:textId="77777777" w:rsidR="004E279B" w:rsidRPr="004E279B" w:rsidRDefault="004E279B" w:rsidP="004E279B"/>
          <w:p w14:paraId="7D9BC1AA" w14:textId="0A32829D" w:rsidR="00343895" w:rsidRPr="004E279B" w:rsidRDefault="00343895" w:rsidP="004E279B">
            <w:pPr>
              <w:spacing w:line="600" w:lineRule="auto"/>
              <w:rPr>
                <w:sz w:val="28"/>
                <w:szCs w:val="28"/>
              </w:rPr>
            </w:pPr>
            <w:r w:rsidRPr="004E279B">
              <w:rPr>
                <w:sz w:val="28"/>
                <w:szCs w:val="28"/>
              </w:rPr>
              <w:t>Avant-propos</w:t>
            </w:r>
          </w:p>
          <w:p w14:paraId="6BB6C317" w14:textId="6528367B" w:rsidR="002B7630" w:rsidRPr="004E279B" w:rsidRDefault="002B7630" w:rsidP="004E279B">
            <w:pPr>
              <w:spacing w:line="600" w:lineRule="auto"/>
              <w:rPr>
                <w:sz w:val="28"/>
                <w:szCs w:val="28"/>
              </w:rPr>
            </w:pPr>
            <w:r w:rsidRPr="004E279B">
              <w:rPr>
                <w:sz w:val="28"/>
                <w:szCs w:val="28"/>
              </w:rPr>
              <w:t>Un peu de technique</w:t>
            </w:r>
            <w:r w:rsidR="005F55FC" w:rsidRPr="004E279B">
              <w:rPr>
                <w:sz w:val="28"/>
                <w:szCs w:val="28"/>
              </w:rPr>
              <w:t xml:space="preserve"> promis juste un peu </w:t>
            </w:r>
          </w:p>
          <w:p w14:paraId="15495958" w14:textId="050C6297" w:rsidR="00EA2F9C" w:rsidRDefault="00EA2F9C" w:rsidP="004E279B">
            <w:pPr>
              <w:spacing w:line="600" w:lineRule="auto"/>
              <w:rPr>
                <w:sz w:val="28"/>
                <w:szCs w:val="28"/>
              </w:rPr>
            </w:pPr>
            <w:r w:rsidRPr="004E279B">
              <w:rPr>
                <w:sz w:val="28"/>
                <w:szCs w:val="28"/>
              </w:rPr>
              <w:t>Comment utiliser la gomme</w:t>
            </w:r>
            <w:r w:rsidR="00343895" w:rsidRPr="004E279B">
              <w:rPr>
                <w:sz w:val="28"/>
                <w:szCs w:val="28"/>
              </w:rPr>
              <w:t> ?</w:t>
            </w:r>
          </w:p>
          <w:p w14:paraId="610398DB" w14:textId="056F66E7" w:rsidR="00DC3136" w:rsidRPr="004E279B" w:rsidRDefault="00DC3136" w:rsidP="004E279B">
            <w:pPr>
              <w:spacing w:line="60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Comment la nettoyer ?</w:t>
            </w:r>
          </w:p>
          <w:p w14:paraId="46C5E331" w14:textId="77777777" w:rsidR="004E279B" w:rsidRDefault="004E279B" w:rsidP="00EA2F9C"/>
          <w:p w14:paraId="796699D9" w14:textId="77777777" w:rsidR="004E279B" w:rsidRPr="00EA2F9C" w:rsidRDefault="004E279B" w:rsidP="00EA2F9C"/>
          <w:p w14:paraId="7A75E9E0" w14:textId="6CE61778" w:rsidR="005B6BBD" w:rsidRPr="006328E6" w:rsidRDefault="005B6BBD" w:rsidP="00EA2F9C">
            <w:pPr>
              <w:rPr>
                <w:noProof/>
              </w:rPr>
            </w:pPr>
          </w:p>
          <w:p w14:paraId="189A3947" w14:textId="4318C7EF" w:rsidR="005B6BBD" w:rsidRDefault="00DD2228" w:rsidP="005B6BBD">
            <w:pPr>
              <w:pStyle w:val="Titre1"/>
              <w:rPr>
                <w:noProof/>
              </w:rPr>
            </w:pPr>
            <w:r>
              <w:rPr>
                <w:noProof/>
              </w:rPr>
              <w:t>AVANT-PROPOS</w:t>
            </w:r>
          </w:p>
          <w:p w14:paraId="1F08EC81" w14:textId="77777777" w:rsidR="00DC3136" w:rsidRPr="00DC3136" w:rsidRDefault="00DC3136" w:rsidP="00DC3136"/>
          <w:p w14:paraId="1E2A7EFF" w14:textId="77777777" w:rsidR="009A0017" w:rsidRDefault="00505E38" w:rsidP="00505E38">
            <w:pPr>
              <w:rPr>
                <w:color w:val="808080"/>
              </w:rPr>
            </w:pPr>
            <w:r>
              <w:rPr>
                <w:noProof/>
                <w:color w:val="808080"/>
              </w:rPr>
              <w:t xml:space="preserve">Ce e-book, a pour </w:t>
            </w:r>
            <w:r w:rsidR="00B10F88">
              <w:rPr>
                <w:noProof/>
                <w:color w:val="808080"/>
              </w:rPr>
              <w:t xml:space="preserve">but de </w:t>
            </w:r>
            <w:r w:rsidR="005F55FC">
              <w:rPr>
                <w:noProof/>
                <w:color w:val="808080"/>
              </w:rPr>
              <w:t>te</w:t>
            </w:r>
            <w:r w:rsidR="00B10F88">
              <w:rPr>
                <w:noProof/>
                <w:color w:val="808080"/>
              </w:rPr>
              <w:t xml:space="preserve"> guider au mieux dans l’utilisation de notre gomme épildou</w:t>
            </w:r>
            <w:r w:rsidR="00A059E8">
              <w:rPr>
                <w:noProof/>
                <w:color w:val="808080"/>
              </w:rPr>
              <w:t>.</w:t>
            </w:r>
            <w:r w:rsidR="00A059E8">
              <w:rPr>
                <w:color w:val="808080"/>
              </w:rPr>
              <w:t xml:space="preserve"> </w:t>
            </w:r>
          </w:p>
          <w:p w14:paraId="6A35FED1" w14:textId="4EAB7A54" w:rsidR="005B6BBD" w:rsidRDefault="009A0017" w:rsidP="00505E38">
            <w:pPr>
              <w:rPr>
                <w:color w:val="808080"/>
              </w:rPr>
            </w:pPr>
            <w:r>
              <w:rPr>
                <w:color w:val="808080"/>
              </w:rPr>
              <w:t xml:space="preserve">Dans le but </w:t>
            </w:r>
            <w:r w:rsidR="00A059E8">
              <w:rPr>
                <w:color w:val="808080"/>
              </w:rPr>
              <w:t xml:space="preserve">de </w:t>
            </w:r>
            <w:r w:rsidR="001C029B">
              <w:rPr>
                <w:color w:val="808080"/>
              </w:rPr>
              <w:t>te réconcilier</w:t>
            </w:r>
            <w:r w:rsidR="00A059E8">
              <w:rPr>
                <w:color w:val="808080"/>
              </w:rPr>
              <w:t xml:space="preserve"> </w:t>
            </w:r>
            <w:r w:rsidR="00C75243">
              <w:rPr>
                <w:color w:val="808080"/>
              </w:rPr>
              <w:t>avec l’épilation</w:t>
            </w:r>
            <w:r w:rsidR="003717F9">
              <w:rPr>
                <w:color w:val="808080"/>
              </w:rPr>
              <w:t xml:space="preserve"> </w:t>
            </w:r>
            <w:r w:rsidR="005A65CD">
              <w:rPr>
                <w:color w:val="808080"/>
              </w:rPr>
              <w:t xml:space="preserve">et que ce moment devienne </w:t>
            </w:r>
            <w:r w:rsidR="007970FB">
              <w:rPr>
                <w:color w:val="808080"/>
              </w:rPr>
              <w:t>un pur moment</w:t>
            </w:r>
            <w:r w:rsidR="005A65CD">
              <w:rPr>
                <w:color w:val="808080"/>
              </w:rPr>
              <w:t xml:space="preserve"> de détente.</w:t>
            </w:r>
          </w:p>
          <w:p w14:paraId="7D6138C0" w14:textId="62080151" w:rsidR="00363AF5" w:rsidRDefault="00363AF5" w:rsidP="00505E38">
            <w:pPr>
              <w:rPr>
                <w:color w:val="808080"/>
              </w:rPr>
            </w:pPr>
            <w:r>
              <w:rPr>
                <w:color w:val="808080"/>
              </w:rPr>
              <w:t xml:space="preserve">Lis </w:t>
            </w:r>
            <w:proofErr w:type="gramStart"/>
            <w:r w:rsidR="00D852EE">
              <w:rPr>
                <w:color w:val="808080"/>
              </w:rPr>
              <w:t>cet</w:t>
            </w:r>
            <w:r>
              <w:rPr>
                <w:color w:val="808080"/>
              </w:rPr>
              <w:t xml:space="preserve"> e-book</w:t>
            </w:r>
            <w:proofErr w:type="gramEnd"/>
            <w:r>
              <w:rPr>
                <w:color w:val="808080"/>
              </w:rPr>
              <w:t xml:space="preserve"> jusqu’au bout et si</w:t>
            </w:r>
            <w:r w:rsidR="00222190">
              <w:rPr>
                <w:color w:val="808080"/>
              </w:rPr>
              <w:t xml:space="preserve"> tu as la moindre question</w:t>
            </w:r>
            <w:r w:rsidR="00D852EE">
              <w:rPr>
                <w:color w:val="808080"/>
              </w:rPr>
              <w:t>,</w:t>
            </w:r>
            <w:r w:rsidR="00222190">
              <w:rPr>
                <w:color w:val="808080"/>
              </w:rPr>
              <w:t xml:space="preserve"> n’hésite pas à nous contacter.</w:t>
            </w:r>
          </w:p>
          <w:p w14:paraId="09E3EFA6" w14:textId="77777777" w:rsidR="004E279B" w:rsidRDefault="004E279B" w:rsidP="00505E38">
            <w:pPr>
              <w:rPr>
                <w:color w:val="808080"/>
              </w:rPr>
            </w:pPr>
          </w:p>
          <w:p w14:paraId="687453AC" w14:textId="77777777" w:rsidR="004E279B" w:rsidRDefault="004E279B" w:rsidP="00505E38">
            <w:pPr>
              <w:rPr>
                <w:color w:val="808080"/>
              </w:rPr>
            </w:pPr>
          </w:p>
          <w:p w14:paraId="48088592" w14:textId="32AB21A1" w:rsidR="00510A3B" w:rsidRPr="006328E6" w:rsidRDefault="00510A3B" w:rsidP="008B7A1F">
            <w:pPr>
              <w:rPr>
                <w:noProof/>
                <w:color w:val="808080"/>
              </w:rPr>
            </w:pPr>
          </w:p>
        </w:tc>
        <w:tc>
          <w:tcPr>
            <w:tcW w:w="20" w:type="dxa"/>
          </w:tcPr>
          <w:p w14:paraId="09F913AD" w14:textId="77777777" w:rsidR="005B6BBD" w:rsidRPr="006328E6" w:rsidRDefault="005B6BBD" w:rsidP="00300132">
            <w:pPr>
              <w:rPr>
                <w:noProof/>
              </w:rPr>
            </w:pPr>
          </w:p>
        </w:tc>
      </w:tr>
      <w:tr w:rsidR="00510A3B" w:rsidRPr="006328E6" w14:paraId="7DE6D5DD" w14:textId="77777777" w:rsidTr="00510A3B">
        <w:trPr>
          <w:gridAfter w:val="2"/>
          <w:wAfter w:w="1975" w:type="dxa"/>
          <w:trHeight w:val="1587"/>
        </w:trPr>
        <w:tc>
          <w:tcPr>
            <w:tcW w:w="1275" w:type="dxa"/>
            <w:shd w:val="clear" w:color="auto" w:fill="CB5577" w:themeFill="accent3"/>
          </w:tcPr>
          <w:p w14:paraId="169E022A" w14:textId="77777777" w:rsidR="005B6BBD" w:rsidRPr="006328E6" w:rsidRDefault="005B6BBD" w:rsidP="005B6BBD">
            <w:pPr>
              <w:rPr>
                <w:noProof/>
              </w:rPr>
            </w:pPr>
          </w:p>
          <w:p w14:paraId="46C5D415" w14:textId="77777777" w:rsidR="007E3857" w:rsidRPr="006328E6" w:rsidRDefault="007E3857" w:rsidP="005B6BBD">
            <w:pPr>
              <w:rPr>
                <w:noProof/>
              </w:rPr>
            </w:pPr>
          </w:p>
        </w:tc>
        <w:tc>
          <w:tcPr>
            <w:tcW w:w="5243" w:type="dxa"/>
            <w:shd w:val="clear" w:color="auto" w:fill="CB5577" w:themeFill="accent3"/>
            <w:vAlign w:val="center"/>
          </w:tcPr>
          <w:p w14:paraId="2E6606C4" w14:textId="38F749AD" w:rsidR="001E2618" w:rsidRPr="006328E6" w:rsidRDefault="0033160C" w:rsidP="009802BB">
            <w:pPr>
              <w:pStyle w:val="Citation"/>
              <w:rPr>
                <w:rStyle w:val="lev"/>
                <w:b w:val="0"/>
                <w:bCs w:val="0"/>
                <w:noProof/>
              </w:rPr>
            </w:pPr>
            <w:r w:rsidRPr="006328E6">
              <w:rPr>
                <w:rStyle w:val="CitationCar"/>
                <w:i/>
                <w:noProof/>
                <w:lang w:bidi="fr-FR"/>
              </w:rPr>
              <w:t>“</w:t>
            </w:r>
            <w:r w:rsidR="00E86DD6">
              <w:rPr>
                <w:rStyle w:val="CitationCar"/>
                <w:i/>
                <w:noProof/>
                <w:lang w:bidi="fr-FR"/>
              </w:rPr>
              <w:t xml:space="preserve"> Quand l’épilation devient un moment de détente</w:t>
            </w:r>
            <w:r w:rsidRPr="006328E6">
              <w:rPr>
                <w:rStyle w:val="lev"/>
                <w:b w:val="0"/>
                <w:noProof/>
                <w:lang w:bidi="fr-FR"/>
              </w:rPr>
              <w:t>”</w:t>
            </w:r>
          </w:p>
        </w:tc>
        <w:tc>
          <w:tcPr>
            <w:tcW w:w="1587" w:type="dxa"/>
            <w:shd w:val="clear" w:color="auto" w:fill="CB5577" w:themeFill="accent3"/>
          </w:tcPr>
          <w:p w14:paraId="1B1E5E94" w14:textId="77777777" w:rsidR="005B6BBD" w:rsidRPr="006328E6" w:rsidRDefault="005B6BBD" w:rsidP="005B6BBD">
            <w:pPr>
              <w:rPr>
                <w:rStyle w:val="lev"/>
                <w:noProof/>
              </w:rPr>
            </w:pPr>
          </w:p>
        </w:tc>
        <w:tc>
          <w:tcPr>
            <w:tcW w:w="20" w:type="dxa"/>
          </w:tcPr>
          <w:p w14:paraId="5323577D" w14:textId="77777777" w:rsidR="005B6BBD" w:rsidRDefault="005B6BBD" w:rsidP="005B6BBD">
            <w:pPr>
              <w:rPr>
                <w:noProof/>
              </w:rPr>
            </w:pPr>
          </w:p>
          <w:p w14:paraId="6B4928B3" w14:textId="77777777" w:rsidR="007520CD" w:rsidRDefault="007520CD" w:rsidP="005B6BBD">
            <w:pPr>
              <w:rPr>
                <w:noProof/>
              </w:rPr>
            </w:pPr>
          </w:p>
          <w:p w14:paraId="771F1147" w14:textId="0DE0271C" w:rsidR="007520CD" w:rsidRPr="006328E6" w:rsidRDefault="007520CD" w:rsidP="005B6BBD">
            <w:pPr>
              <w:rPr>
                <w:noProof/>
              </w:rPr>
            </w:pPr>
          </w:p>
        </w:tc>
      </w:tr>
      <w:tr w:rsidR="00D305DF" w:rsidRPr="006328E6" w14:paraId="5614AC41" w14:textId="77777777" w:rsidTr="00510A3B">
        <w:trPr>
          <w:trHeight w:val="2003"/>
        </w:trPr>
        <w:tc>
          <w:tcPr>
            <w:tcW w:w="10080" w:type="dxa"/>
            <w:gridSpan w:val="5"/>
          </w:tcPr>
          <w:p w14:paraId="35791C63" w14:textId="644D7A32" w:rsidR="00D305DF" w:rsidRPr="00433708" w:rsidRDefault="00D305DF" w:rsidP="001B6AD5"/>
        </w:tc>
        <w:tc>
          <w:tcPr>
            <w:tcW w:w="20" w:type="dxa"/>
          </w:tcPr>
          <w:p w14:paraId="0242C1E2" w14:textId="77777777" w:rsidR="00D305DF" w:rsidRPr="006328E6" w:rsidRDefault="00D305DF" w:rsidP="005B6BBD">
            <w:pPr>
              <w:rPr>
                <w:noProof/>
              </w:rPr>
            </w:pPr>
          </w:p>
        </w:tc>
      </w:tr>
      <w:tr w:rsidR="00D305DF" w:rsidRPr="006328E6" w14:paraId="66705B05" w14:textId="77777777" w:rsidTr="00510A3B">
        <w:trPr>
          <w:trHeight w:val="5594"/>
        </w:trPr>
        <w:tc>
          <w:tcPr>
            <w:tcW w:w="10080" w:type="dxa"/>
            <w:gridSpan w:val="5"/>
            <w:tcMar>
              <w:bottom w:w="0" w:type="dxa"/>
            </w:tcMar>
            <w:vAlign w:val="center"/>
          </w:tcPr>
          <w:p w14:paraId="24A887E5" w14:textId="67C96B13" w:rsidR="00D305DF" w:rsidRPr="006328E6" w:rsidRDefault="00D305DF" w:rsidP="00C878F7">
            <w:pPr>
              <w:spacing w:before="180" w:after="0" w:line="240" w:lineRule="auto"/>
              <w:rPr>
                <w:noProof/>
              </w:rPr>
            </w:pPr>
          </w:p>
        </w:tc>
        <w:tc>
          <w:tcPr>
            <w:tcW w:w="20" w:type="dxa"/>
          </w:tcPr>
          <w:p w14:paraId="707227DE" w14:textId="77777777" w:rsidR="00D305DF" w:rsidRPr="006328E6" w:rsidRDefault="00D305DF" w:rsidP="005B6BBD">
            <w:pPr>
              <w:rPr>
                <w:noProof/>
              </w:rPr>
            </w:pPr>
          </w:p>
        </w:tc>
      </w:tr>
    </w:tbl>
    <w:p w14:paraId="6FD70C61" w14:textId="2314C794" w:rsidR="00B31872" w:rsidRDefault="00B31872" w:rsidP="00220B9B">
      <w:pPr>
        <w:rPr>
          <w:noProof/>
        </w:rPr>
      </w:pPr>
      <w:r w:rsidRPr="006328E6">
        <w:rPr>
          <w:noProof/>
          <w:lang w:bidi="fr-FR"/>
        </w:rPr>
        <mc:AlternateContent>
          <mc:Choice Requires="wpg">
            <w:drawing>
              <wp:anchor distT="0" distB="0" distL="114300" distR="114300" simplePos="0" relativeHeight="251700224" behindDoc="1" locked="1" layoutInCell="1" allowOverlap="1" wp14:anchorId="72E3522C" wp14:editId="7F51D8F8">
                <wp:simplePos x="0" y="0"/>
                <wp:positionH relativeFrom="column">
                  <wp:posOffset>-768985</wp:posOffset>
                </wp:positionH>
                <wp:positionV relativeFrom="line">
                  <wp:posOffset>-5332095</wp:posOffset>
                </wp:positionV>
                <wp:extent cx="7800975" cy="7783195"/>
                <wp:effectExtent l="0" t="0" r="9525" b="8255"/>
                <wp:wrapNone/>
                <wp:docPr id="29" name="Groupe 2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975" cy="7783195"/>
                          <a:chOff x="28575" y="152400"/>
                          <a:chExt cx="7800975" cy="7783200"/>
                        </a:xfrm>
                      </wpg:grpSpPr>
                      <wps:wsp>
                        <wps:cNvPr id="11" name="Rectangle 11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28575" y="152400"/>
                            <a:ext cx="7772400" cy="7750175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4E0C83" w14:textId="77777777" w:rsidR="00B31872" w:rsidRPr="00E403F2" w:rsidRDefault="00B31872" w:rsidP="00A618B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8575" y="152400"/>
                            <a:ext cx="7800975" cy="5107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" name="Rectangle 12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28575" y="152400"/>
                            <a:ext cx="464400" cy="7783200"/>
                          </a:xfrm>
                          <a:prstGeom prst="rect">
                            <a:avLst/>
                          </a:prstGeom>
                          <a:solidFill>
                            <a:srgbClr val="F2F2F2">
                              <a:alpha val="5019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E3522C" id="Groupe 29" o:spid="_x0000_s1030" alt="&quot;&quot;" style="position:absolute;margin-left:-60.55pt;margin-top:-419.85pt;width:614.25pt;height:612.85pt;z-index:-251616256;mso-position-vertical-relative:line;mso-width-relative:margin;mso-height-relative:margin" coordorigin="285,1524" coordsize="78009,778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">
                <v:rect id="Rectangle 11" o:spid="_x0000_s1031" alt="&quot;&quot;" style="position:absolute;left:285;top:1524;width:77724;height:77501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" fillcolor="#6a3b68 [3208]" stroked="f" strokeweight="1pt">
                  <v:textbox>
                    <w:txbxContent>
                      <w:p w14:paraId="654E0C83" w14:textId="77777777" w:rsidR="00B31872" w:rsidRPr="00E403F2" w:rsidRDefault="00B31872" w:rsidP="00A618B4"/>
                    </w:txbxContent>
                  </v:textbox>
                </v:rect>
                <v:shape id="Image 15" o:spid="_x0000_s1032" type="#_x0000_t75" alt="&quot;&quot;" style="position:absolute;left:285;top:1524;width:78010;height:51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">
                  <v:imagedata r:id="rId15" o:title=""/>
                </v:shape>
                <v:rect id="Rectangle 12" o:spid="_x0000_s1033" alt="&quot;&quot;" style="position:absolute;left:285;top:1524;width:4644;height:77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" fillcolor="#f2f2f2" stroked="f" strokeweight="1pt">
                  <v:fill opacity="32896f"/>
                </v:rect>
                <w10:wrap anchory="line"/>
                <w10:anchorlock/>
              </v:group>
            </w:pict>
          </mc:Fallback>
        </mc:AlternateContent>
      </w:r>
    </w:p>
    <w:p w14:paraId="3ADB3CE1" w14:textId="6F392BCA" w:rsidR="003B4570" w:rsidRPr="003B4570" w:rsidRDefault="004E46B0" w:rsidP="003B4570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1B0E575" wp14:editId="32E02386">
                <wp:simplePos x="0" y="0"/>
                <wp:positionH relativeFrom="margin">
                  <wp:posOffset>-343852</wp:posOffset>
                </wp:positionH>
                <wp:positionV relativeFrom="paragraph">
                  <wp:posOffset>238760</wp:posOffset>
                </wp:positionV>
                <wp:extent cx="7281545" cy="1671320"/>
                <wp:effectExtent l="0" t="0" r="0" b="508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1545" cy="1671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CE623F" w14:textId="77E2F7D7" w:rsidR="003B4570" w:rsidRDefault="003B4570" w:rsidP="004E46B0">
                            <w:pPr>
                              <w:pStyle w:val="Sous-titre"/>
                            </w:pPr>
                            <w:r>
                              <w:t>Gomme Epildou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B0E575" id="_x0000_t202" coordsize="21600,21600" o:spt="202" path="m,l,21600r21600,l21600,xe">
                <v:stroke joinstyle="miter"/>
                <v:path gradientshapeok="t" o:connecttype="rect"/>
              </v:shapetype>
              <v:shape id="Zone de texte 34" o:spid="_x0000_s1034" type="#_x0000_t202" style="position:absolute;margin-left:-27.05pt;margin-top:18.8pt;width:573.35pt;height:131.6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" filled="f" stroked="f" strokeweight=".5pt">
                <v:textbox>
                  <w:txbxContent>
                    <w:p w14:paraId="7FCE623F" w14:textId="77E2F7D7" w:rsidR="003B4570" w:rsidRDefault="003B4570" w:rsidP="004E46B0">
                      <w:pPr>
                        <w:pStyle w:val="Sous-titre"/>
                      </w:pPr>
                      <w:r>
                        <w:t>Gomme Epildou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9A2195" w14:textId="77777777" w:rsidR="003B4570" w:rsidRPr="003B4570" w:rsidRDefault="003B4570" w:rsidP="003B4570"/>
    <w:p w14:paraId="1DBA4A3D" w14:textId="77777777" w:rsidR="003B4570" w:rsidRPr="003B4570" w:rsidRDefault="003B4570" w:rsidP="003B4570"/>
    <w:p w14:paraId="4A4E2110" w14:textId="77777777" w:rsidR="003B4570" w:rsidRPr="003B4570" w:rsidRDefault="003B4570" w:rsidP="003B4570"/>
    <w:p w14:paraId="566E5378" w14:textId="77777777" w:rsidR="003B4570" w:rsidRPr="003B4570" w:rsidRDefault="003B4570" w:rsidP="003B4570"/>
    <w:p w14:paraId="49083B23" w14:textId="77777777" w:rsidR="003B4570" w:rsidRPr="003B4570" w:rsidRDefault="003B4570" w:rsidP="003B4570"/>
    <w:p w14:paraId="126F2B8F" w14:textId="77777777" w:rsidR="003B4570" w:rsidRPr="003B4570" w:rsidRDefault="003B4570" w:rsidP="003B4570"/>
    <w:p w14:paraId="2B25A81B" w14:textId="77777777" w:rsidR="003B4570" w:rsidRPr="003B4570" w:rsidRDefault="003B4570" w:rsidP="003B4570"/>
    <w:p w14:paraId="72B2A698" w14:textId="77777777" w:rsidR="003B4570" w:rsidRDefault="003B4570" w:rsidP="003B4570">
      <w:pPr>
        <w:rPr>
          <w:noProof/>
        </w:rPr>
      </w:pPr>
    </w:p>
    <w:p w14:paraId="10A7225F" w14:textId="77777777" w:rsidR="003B4570" w:rsidRDefault="003B4570" w:rsidP="003B4570"/>
    <w:p w14:paraId="26DF1654" w14:textId="77777777" w:rsidR="003B4570" w:rsidRPr="006328E6" w:rsidRDefault="003B4570" w:rsidP="003B4570">
      <w:pPr>
        <w:pStyle w:val="Introduction"/>
        <w:rPr>
          <w:noProof/>
        </w:rPr>
      </w:pPr>
      <w:r>
        <w:rPr>
          <w:noProof/>
        </w:rPr>
        <w:t>La gomme deux-en-un qui t’épile et qui te rends la peau douce et belle .</w:t>
      </w:r>
    </w:p>
    <w:p w14:paraId="488163D1" w14:textId="77777777" w:rsidR="003B4570" w:rsidRPr="003B4570" w:rsidRDefault="003B4570" w:rsidP="003B4570"/>
    <w:p w14:paraId="08ABE72E" w14:textId="6B6C4DAC" w:rsidR="00617F7D" w:rsidRPr="006328E6" w:rsidRDefault="00617F7D" w:rsidP="007766B6">
      <w:pPr>
        <w:spacing w:after="0"/>
        <w:rPr>
          <w:noProof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37"/>
        <w:gridCol w:w="3741"/>
      </w:tblGrid>
      <w:tr w:rsidR="0098351B" w:rsidRPr="006328E6" w14:paraId="3F6B3D86" w14:textId="77777777" w:rsidTr="0028265E">
        <w:trPr>
          <w:trHeight w:val="3870"/>
        </w:trPr>
        <w:tc>
          <w:tcPr>
            <w:tcW w:w="6379" w:type="dxa"/>
            <w:vMerge w:val="restart"/>
          </w:tcPr>
          <w:p w14:paraId="6819B407" w14:textId="490D7EFD" w:rsidR="008C045C" w:rsidRDefault="008C045C" w:rsidP="008C045C">
            <w:pPr>
              <w:pStyle w:val="Titre1"/>
            </w:pPr>
            <w:r>
              <w:rPr>
                <w:noProof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1728896" behindDoc="0" locked="0" layoutInCell="1" allowOverlap="1" wp14:anchorId="02AEB425" wp14:editId="2F90EB53">
                      <wp:simplePos x="0" y="0"/>
                      <wp:positionH relativeFrom="column">
                        <wp:posOffset>720847</wp:posOffset>
                      </wp:positionH>
                      <wp:positionV relativeFrom="paragraph">
                        <wp:posOffset>322263</wp:posOffset>
                      </wp:positionV>
                      <wp:extent cx="19080" cy="9000"/>
                      <wp:effectExtent l="38100" t="38100" r="57150" b="48260"/>
                      <wp:wrapNone/>
                      <wp:docPr id="26" name="Encre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08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2CD222" id="Encre 26" o:spid="_x0000_s1026" type="#_x0000_t75" style="position:absolute;margin-left:56.05pt;margin-top:24.7pt;width:2.9pt;height:2.1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">
                      <v:imagedata r:id="rId17" o:title=""/>
                    </v:shape>
                  </w:pict>
                </mc:Fallback>
              </mc:AlternateContent>
            </w:r>
            <w:r>
              <w:rPr>
                <w:noProof/>
              </w:rPr>
              <w:t xml:space="preserve"> Un peu de technique</w:t>
            </w:r>
            <w:r>
              <w:rPr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t>promis juste un peu</w:t>
            </w:r>
          </w:p>
          <w:p w14:paraId="2968ABF4" w14:textId="77777777" w:rsidR="00DC3136" w:rsidRPr="00DC3136" w:rsidRDefault="00DC3136" w:rsidP="00DC3136"/>
          <w:p w14:paraId="0DFABA66" w14:textId="50B7789B" w:rsidR="00AE6B4F" w:rsidRDefault="00AE6B4F" w:rsidP="00AE6B4F">
            <w:r>
              <w:t>Pourquoi parler un peu de technique, c’est pour mieux comprendre le mode de fonctionnement de notre gomme épildou et de profiter d’un moment de détente et d’une épilation en douceur.</w:t>
            </w:r>
          </w:p>
          <w:p w14:paraId="66CDA202" w14:textId="77777777" w:rsidR="00AE6B4F" w:rsidRDefault="00AE6B4F" w:rsidP="00AE6B4F">
            <w:r>
              <w:t xml:space="preserve">L’épilation se fait par le principe de la </w:t>
            </w:r>
            <w:r w:rsidRPr="004436C0">
              <w:rPr>
                <w:b/>
                <w:bCs/>
              </w:rPr>
              <w:t>dermabrasion</w:t>
            </w:r>
            <w:r>
              <w:t xml:space="preserve">, c’est pour cela que tu dois être </w:t>
            </w:r>
            <w:r w:rsidRPr="00D60627">
              <w:rPr>
                <w:b/>
                <w:bCs/>
              </w:rPr>
              <w:t>vigilante sur la façon de l’utiliser</w:t>
            </w:r>
            <w:r>
              <w:t xml:space="preserve"> (voir le chapitre Comment utiliser la gomme épildou ?).</w:t>
            </w:r>
          </w:p>
          <w:p w14:paraId="79CD2773" w14:textId="77777777" w:rsidR="00AE6B4F" w:rsidRDefault="00AE6B4F" w:rsidP="00AE6B4F">
            <w:r>
              <w:t>Cela signifie que la friction va affaiblir le bulbe et le poil sera coupé à la racine. Ce mode d’épilation permet une repousse du poils plus espacés jusqu’à 3 semaines.</w:t>
            </w:r>
          </w:p>
          <w:p w14:paraId="2573DAF4" w14:textId="045EC52E" w:rsidR="00922B8C" w:rsidRPr="006328E6" w:rsidRDefault="00922B8C" w:rsidP="00FD6E67">
            <w:pPr>
              <w:spacing w:line="600" w:lineRule="auto"/>
              <w:rPr>
                <w:noProof/>
              </w:rPr>
            </w:pPr>
          </w:p>
          <w:p w14:paraId="22360809" w14:textId="233ED8FE" w:rsidR="00922B8C" w:rsidRPr="006328E6" w:rsidRDefault="0098351B" w:rsidP="007F4C73">
            <w:pPr>
              <w:pStyle w:val="Listepuces"/>
              <w:numPr>
                <w:ilvl w:val="0"/>
                <w:numId w:val="0"/>
              </w:numPr>
              <w:spacing w:line="600" w:lineRule="auto"/>
              <w:ind w:left="426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43232" behindDoc="0" locked="0" layoutInCell="1" allowOverlap="1" wp14:anchorId="11B81BD5" wp14:editId="237DCBC4">
                  <wp:simplePos x="0" y="0"/>
                  <wp:positionH relativeFrom="column">
                    <wp:posOffset>-815023</wp:posOffset>
                  </wp:positionH>
                  <wp:positionV relativeFrom="paragraph">
                    <wp:posOffset>390525</wp:posOffset>
                  </wp:positionV>
                  <wp:extent cx="7358063" cy="4314825"/>
                  <wp:effectExtent l="0" t="19050" r="0" b="28575"/>
                  <wp:wrapNone/>
                  <wp:docPr id="40" name="Diagramme 40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8" r:lo="rId19" r:qs="rId20" r:cs="rId21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818B0">
              <w:rPr>
                <w:noProof/>
              </w:rPr>
              <w:t xml:space="preserve">  </w:t>
            </w:r>
            <w:r w:rsidR="00AE7267">
              <w:rPr>
                <w:noProof/>
              </w:rPr>
              <w:t xml:space="preserve"> </w:t>
            </w:r>
          </w:p>
        </w:tc>
        <w:tc>
          <w:tcPr>
            <w:tcW w:w="3707" w:type="dxa"/>
          </w:tcPr>
          <w:p w14:paraId="0DDF0263" w14:textId="101E66FC" w:rsidR="00922B8C" w:rsidRPr="006328E6" w:rsidRDefault="00DC3136" w:rsidP="00617F7D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0D74F848" wp14:editId="518BB6E1">
                      <wp:simplePos x="0" y="0"/>
                      <wp:positionH relativeFrom="page">
                        <wp:posOffset>483553</wp:posOffset>
                      </wp:positionH>
                      <wp:positionV relativeFrom="paragraph">
                        <wp:posOffset>-631189</wp:posOffset>
                      </wp:positionV>
                      <wp:extent cx="2440940" cy="3824288"/>
                      <wp:effectExtent l="0" t="0" r="0" b="5080"/>
                      <wp:wrapNone/>
                      <wp:docPr id="35" name="Rectangle 35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40940" cy="382428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B8494A" w14:textId="54A1782A" w:rsidR="0098351B" w:rsidRPr="0098351B" w:rsidRDefault="0098351B" w:rsidP="0098351B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</w:rPr>
                                  </w:pPr>
                                  <w:r w:rsidRPr="0098351B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Epilation </w:t>
                                  </w:r>
                                  <w:r w:rsidR="00B21450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simplifiée et sans douleur</w:t>
                                  </w:r>
                                </w:p>
                                <w:p w14:paraId="0AA1B597" w14:textId="77777777" w:rsidR="0098351B" w:rsidRDefault="0098351B" w:rsidP="0098351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74F848" id="Rectangle 35" o:spid="_x0000_s1035" alt="&quot;&quot;" style="position:absolute;margin-left:38.1pt;margin-top:-49.7pt;width:192.2pt;height:301.15pt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" fillcolor="#14756e [3204]" stroked="f">
                      <v:textbox>
                        <w:txbxContent>
                          <w:p w14:paraId="16B8494A" w14:textId="54A1782A" w:rsidR="0098351B" w:rsidRPr="0098351B" w:rsidRDefault="0098351B" w:rsidP="0098351B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98351B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Epilation </w:t>
                            </w:r>
                            <w:r w:rsidR="00B21450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simplifiée et sans douleur</w:t>
                            </w:r>
                          </w:p>
                          <w:p w14:paraId="0AA1B597" w14:textId="77777777" w:rsidR="0098351B" w:rsidRDefault="0098351B" w:rsidP="0098351B">
                            <w:pPr>
                              <w:jc w:val="center"/>
                            </w:pPr>
                          </w:p>
                        </w:txbxContent>
                      </v:textbox>
                      <w10:wrap anchorx="page"/>
                    </v:rect>
                  </w:pict>
                </mc:Fallback>
              </mc:AlternateContent>
            </w:r>
          </w:p>
        </w:tc>
      </w:tr>
      <w:tr w:rsidR="0098351B" w:rsidRPr="006328E6" w14:paraId="3D8C14CA" w14:textId="77777777" w:rsidTr="00DC49B0">
        <w:trPr>
          <w:trHeight w:val="4241"/>
        </w:trPr>
        <w:tc>
          <w:tcPr>
            <w:tcW w:w="6379" w:type="dxa"/>
            <w:vMerge/>
          </w:tcPr>
          <w:p w14:paraId="102401F1" w14:textId="77777777" w:rsidR="00922B8C" w:rsidRPr="006328E6" w:rsidRDefault="00922B8C" w:rsidP="00617F7D">
            <w:pPr>
              <w:rPr>
                <w:noProof/>
              </w:rPr>
            </w:pPr>
          </w:p>
        </w:tc>
        <w:tc>
          <w:tcPr>
            <w:tcW w:w="3707" w:type="dxa"/>
            <w:tcMar>
              <w:left w:w="737" w:type="dxa"/>
            </w:tcMar>
          </w:tcPr>
          <w:p w14:paraId="506B403C" w14:textId="7FE38BFF" w:rsidR="00922B8C" w:rsidRPr="00E96B1E" w:rsidRDefault="00922B8C" w:rsidP="007766B6">
            <w:pPr>
              <w:pStyle w:val="Citation3"/>
            </w:pPr>
          </w:p>
        </w:tc>
      </w:tr>
      <w:tr w:rsidR="0098351B" w:rsidRPr="006328E6" w14:paraId="1E662215" w14:textId="77777777" w:rsidTr="00593F53">
        <w:tc>
          <w:tcPr>
            <w:tcW w:w="6379" w:type="dxa"/>
            <w:vMerge/>
          </w:tcPr>
          <w:p w14:paraId="42065ECD" w14:textId="77777777" w:rsidR="00922B8C" w:rsidRPr="006328E6" w:rsidRDefault="00922B8C" w:rsidP="00617F7D">
            <w:pPr>
              <w:rPr>
                <w:noProof/>
              </w:rPr>
            </w:pPr>
          </w:p>
        </w:tc>
        <w:tc>
          <w:tcPr>
            <w:tcW w:w="3707" w:type="dxa"/>
          </w:tcPr>
          <w:p w14:paraId="096FBB03" w14:textId="77777777" w:rsidR="00922B8C" w:rsidRPr="006328E6" w:rsidRDefault="00922B8C" w:rsidP="00617F7D">
            <w:pPr>
              <w:rPr>
                <w:noProof/>
              </w:rPr>
            </w:pPr>
          </w:p>
        </w:tc>
      </w:tr>
    </w:tbl>
    <w:p w14:paraId="4F3637C0" w14:textId="1321BB62" w:rsidR="007F250D" w:rsidRPr="006328E6" w:rsidRDefault="007F250D">
      <w:pPr>
        <w:rPr>
          <w:noProof/>
        </w:rPr>
      </w:pPr>
    </w:p>
    <w:p w14:paraId="6E059C76" w14:textId="77777777" w:rsidR="007766B6" w:rsidRPr="006328E6" w:rsidRDefault="007766B6">
      <w:pPr>
        <w:rPr>
          <w:noProof/>
        </w:rPr>
        <w:sectPr w:rsidR="007766B6" w:rsidRPr="006328E6" w:rsidSect="00CC79C9">
          <w:pgSz w:w="11906" w:h="16838" w:code="9"/>
          <w:pgMar w:top="994" w:right="864" w:bottom="720" w:left="864" w:header="706" w:footer="706" w:gutter="0"/>
          <w:cols w:space="851"/>
          <w:docGrid w:linePitch="360"/>
        </w:sectPr>
      </w:pPr>
    </w:p>
    <w:p w14:paraId="6850414B" w14:textId="4D623898" w:rsidR="004E4BD9" w:rsidRPr="006328E6" w:rsidRDefault="00593F53" w:rsidP="00D32086">
      <w:pPr>
        <w:tabs>
          <w:tab w:val="left" w:pos="8135"/>
        </w:tabs>
        <w:rPr>
          <w:noProof/>
        </w:rPr>
      </w:pPr>
      <w:r w:rsidRPr="006328E6">
        <w:rPr>
          <w:noProof/>
          <w:lang w:bidi="fr-FR"/>
        </w:rPr>
        <w:lastRenderedPageBreak/>
        <mc:AlternateContent>
          <mc:Choice Requires="wpg">
            <w:drawing>
              <wp:anchor distT="0" distB="0" distL="114300" distR="114300" simplePos="0" relativeHeight="251670528" behindDoc="1" locked="1" layoutInCell="1" allowOverlap="1" wp14:anchorId="652C5AE5" wp14:editId="2216FF1B">
                <wp:simplePos x="0" y="0"/>
                <wp:positionH relativeFrom="column">
                  <wp:posOffset>-681990</wp:posOffset>
                </wp:positionH>
                <wp:positionV relativeFrom="line">
                  <wp:posOffset>-631190</wp:posOffset>
                </wp:positionV>
                <wp:extent cx="7772400" cy="10772775"/>
                <wp:effectExtent l="0" t="0" r="0" b="9525"/>
                <wp:wrapNone/>
                <wp:docPr id="9" name="Groupe 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772775"/>
                          <a:chOff x="-635" y="53335"/>
                          <a:chExt cx="7773584" cy="10058300"/>
                        </a:xfrm>
                      </wpg:grpSpPr>
                      <wps:wsp>
                        <wps:cNvPr id="19" name="Rectangle 19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-635" y="53335"/>
                            <a:ext cx="7773584" cy="10057665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 descr="Cerne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323" r="323"/>
                          <a:stretch/>
                        </pic:blipFill>
                        <pic:spPr bwMode="auto">
                          <a:xfrm rot="5400000">
                            <a:off x="-2533664" y="2587912"/>
                            <a:ext cx="10057665" cy="4989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Rectangle 7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-4" y="53340"/>
                            <a:ext cx="457344" cy="10058295"/>
                          </a:xfrm>
                          <a:prstGeom prst="rect">
                            <a:avLst/>
                          </a:prstGeom>
                          <a:solidFill>
                            <a:srgbClr val="F2F2F2">
                              <a:alpha val="5019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024E9B" id="Groupe 9" o:spid="_x0000_s1026" alt="&quot;&quot;" style="position:absolute;margin-left:-53.7pt;margin-top:-49.7pt;width:612pt;height:848.25pt;z-index:-251645952;mso-position-vertical-relative:line;mso-width-relative:margin;mso-height-relative:margin" coordorigin="-6,533" coordsize="77735,1005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">
                <v:rect id="Rectangle 19" o:spid="_x0000_s1027" alt="&quot;&quot;" style="position:absolute;left:-6;top:533;width:77735;height:1005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" fillcolor="#6a3b68 [3208]" stroked="f" strokeweight="1pt"/>
                <v:shape id="Image 21" o:spid="_x0000_s1028" type="#_x0000_t75" alt="Cernes" style="position:absolute;left:-25338;top:25879;width:100577;height:49892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">
                  <v:imagedata r:id="rId24" o:title="Cernes" cropleft="212f" cropright="212f"/>
                </v:shape>
                <v:rect id="Rectangle 7" o:spid="_x0000_s1029" alt="&quot;&quot;" style="position:absolute;top:533;width:4573;height:100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" fillcolor="#f2f2f2" stroked="f" strokeweight="1pt">
                  <v:fill opacity="32896f"/>
                </v:rect>
                <w10:wrap anchory="line"/>
                <w10:anchorlock/>
              </v:group>
            </w:pict>
          </mc:Fallback>
        </mc:AlternateContent>
      </w:r>
      <w:r w:rsidR="00D32086">
        <w:rPr>
          <w:noProof/>
        </w:rPr>
        <w:tab/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1"/>
        <w:gridCol w:w="7295"/>
        <w:gridCol w:w="1452"/>
      </w:tblGrid>
      <w:tr w:rsidR="00593F53" w:rsidRPr="006328E6" w14:paraId="54FDCFA9" w14:textId="77777777" w:rsidTr="001E2618">
        <w:trPr>
          <w:trHeight w:val="668"/>
        </w:trPr>
        <w:tc>
          <w:tcPr>
            <w:tcW w:w="1418" w:type="dxa"/>
            <w:tcMar>
              <w:top w:w="3742" w:type="dxa"/>
            </w:tcMar>
          </w:tcPr>
          <w:p w14:paraId="69E5BFC6" w14:textId="77777777" w:rsidR="00593F53" w:rsidRPr="006328E6" w:rsidRDefault="00593F53">
            <w:pPr>
              <w:rPr>
                <w:noProof/>
              </w:rPr>
            </w:pPr>
          </w:p>
        </w:tc>
        <w:tc>
          <w:tcPr>
            <w:tcW w:w="7229" w:type="dxa"/>
          </w:tcPr>
          <w:p w14:paraId="2DFAED7E" w14:textId="32397017" w:rsidR="00593F53" w:rsidRPr="006328E6" w:rsidRDefault="00D32086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2F1B9BB1" wp14:editId="15DFFFBA">
                  <wp:simplePos x="0" y="0"/>
                  <wp:positionH relativeFrom="page">
                    <wp:posOffset>-590977</wp:posOffset>
                  </wp:positionH>
                  <wp:positionV relativeFrom="paragraph">
                    <wp:posOffset>-1505614</wp:posOffset>
                  </wp:positionV>
                  <wp:extent cx="5827594" cy="5831602"/>
                  <wp:effectExtent l="0" t="0" r="1905" b="0"/>
                  <wp:wrapNone/>
                  <wp:docPr id="27" name="Image 27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 descr="Une image contenant texte&#10;&#10;Description générée automatiquement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7594" cy="583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39" w:type="dxa"/>
          </w:tcPr>
          <w:p w14:paraId="0E75B718" w14:textId="77777777" w:rsidR="00593F53" w:rsidRPr="006328E6" w:rsidRDefault="00593F53">
            <w:pPr>
              <w:rPr>
                <w:noProof/>
              </w:rPr>
            </w:pPr>
          </w:p>
        </w:tc>
      </w:tr>
      <w:tr w:rsidR="00593F53" w:rsidRPr="006328E6" w14:paraId="3AE81D37" w14:textId="77777777" w:rsidTr="007E3857">
        <w:trPr>
          <w:trHeight w:val="2029"/>
        </w:trPr>
        <w:tc>
          <w:tcPr>
            <w:tcW w:w="1418" w:type="dxa"/>
          </w:tcPr>
          <w:p w14:paraId="28146C39" w14:textId="77777777" w:rsidR="00593F53" w:rsidRPr="006328E6" w:rsidRDefault="00593F53">
            <w:pPr>
              <w:rPr>
                <w:noProof/>
              </w:rPr>
            </w:pPr>
          </w:p>
        </w:tc>
        <w:tc>
          <w:tcPr>
            <w:tcW w:w="7229" w:type="dxa"/>
            <w:shd w:val="clear" w:color="auto" w:fill="FFFFFF" w:themeFill="background1"/>
            <w:tcMar>
              <w:top w:w="851" w:type="dxa"/>
              <w:bottom w:w="851" w:type="dxa"/>
            </w:tcMar>
          </w:tcPr>
          <w:p w14:paraId="32889AC7" w14:textId="4FE41BA7" w:rsidR="00593F53" w:rsidRPr="006328E6" w:rsidRDefault="00593F53" w:rsidP="001E2618">
            <w:pPr>
              <w:pStyle w:val="Citation4"/>
              <w:ind w:left="379" w:right="450" w:hanging="180"/>
              <w:rPr>
                <w:noProof/>
              </w:rPr>
            </w:pPr>
          </w:p>
        </w:tc>
        <w:tc>
          <w:tcPr>
            <w:tcW w:w="1439" w:type="dxa"/>
          </w:tcPr>
          <w:p w14:paraId="3DA6967D" w14:textId="77777777" w:rsidR="00593F53" w:rsidRPr="006328E6" w:rsidRDefault="00593F53">
            <w:pPr>
              <w:rPr>
                <w:noProof/>
              </w:rPr>
            </w:pPr>
          </w:p>
        </w:tc>
      </w:tr>
      <w:tr w:rsidR="00593F53" w:rsidRPr="006328E6" w14:paraId="112069C5" w14:textId="77777777" w:rsidTr="00503CB7">
        <w:trPr>
          <w:trHeight w:val="17"/>
        </w:trPr>
        <w:tc>
          <w:tcPr>
            <w:tcW w:w="1418" w:type="dxa"/>
            <w:tcMar>
              <w:top w:w="4253" w:type="dxa"/>
            </w:tcMar>
          </w:tcPr>
          <w:p w14:paraId="75B59EB8" w14:textId="77777777" w:rsidR="00593F53" w:rsidRPr="006328E6" w:rsidRDefault="00593F53" w:rsidP="00503CB7">
            <w:pPr>
              <w:spacing w:after="0"/>
              <w:rPr>
                <w:noProof/>
                <w:sz w:val="12"/>
                <w:szCs w:val="12"/>
              </w:rPr>
            </w:pPr>
          </w:p>
        </w:tc>
        <w:tc>
          <w:tcPr>
            <w:tcW w:w="7229" w:type="dxa"/>
          </w:tcPr>
          <w:p w14:paraId="5396ED95" w14:textId="77777777" w:rsidR="00593F53" w:rsidRPr="006328E6" w:rsidRDefault="00593F53" w:rsidP="00503CB7">
            <w:pPr>
              <w:spacing w:after="0"/>
              <w:rPr>
                <w:noProof/>
                <w:sz w:val="12"/>
                <w:szCs w:val="12"/>
              </w:rPr>
            </w:pPr>
          </w:p>
        </w:tc>
        <w:tc>
          <w:tcPr>
            <w:tcW w:w="1439" w:type="dxa"/>
          </w:tcPr>
          <w:p w14:paraId="602546F7" w14:textId="77777777" w:rsidR="00593F53" w:rsidRPr="006328E6" w:rsidRDefault="00593F53" w:rsidP="00503CB7">
            <w:pPr>
              <w:spacing w:after="0"/>
              <w:rPr>
                <w:noProof/>
                <w:sz w:val="12"/>
                <w:szCs w:val="12"/>
              </w:rPr>
            </w:pPr>
          </w:p>
        </w:tc>
      </w:tr>
    </w:tbl>
    <w:p w14:paraId="23865D98" w14:textId="77777777" w:rsidR="00503CB7" w:rsidRPr="006328E6" w:rsidRDefault="00503CB7" w:rsidP="00885BC3">
      <w:pPr>
        <w:spacing w:after="0"/>
        <w:rPr>
          <w:noProof/>
        </w:rPr>
      </w:pPr>
    </w:p>
    <w:p w14:paraId="74C15E71" w14:textId="77777777" w:rsidR="007766B6" w:rsidRPr="006328E6" w:rsidRDefault="007766B6" w:rsidP="00885BC3">
      <w:pPr>
        <w:spacing w:after="0"/>
        <w:rPr>
          <w:noProof/>
        </w:rPr>
        <w:sectPr w:rsidR="007766B6" w:rsidRPr="006328E6" w:rsidSect="00CC79C9">
          <w:pgSz w:w="11906" w:h="16838" w:code="9"/>
          <w:pgMar w:top="994" w:right="864" w:bottom="720" w:left="864" w:header="706" w:footer="706" w:gutter="0"/>
          <w:cols w:space="851"/>
          <w:docGrid w:linePitch="360"/>
        </w:sectPr>
      </w:pPr>
    </w:p>
    <w:p w14:paraId="3951072B" w14:textId="13C8B730" w:rsidR="00841014" w:rsidRPr="006328E6" w:rsidRDefault="009426C0" w:rsidP="00885BC3">
      <w:pPr>
        <w:spacing w:after="0"/>
        <w:rPr>
          <w:noProof/>
        </w:rPr>
      </w:pPr>
      <w:r w:rsidRPr="006328E6">
        <w:rPr>
          <w:noProof/>
          <w:lang w:bidi="fr-FR"/>
        </w:rPr>
        <w:lastRenderedPageBreak/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099657AC" wp14:editId="581B37B7">
                <wp:simplePos x="0" y="0"/>
                <wp:positionH relativeFrom="column">
                  <wp:posOffset>-686753</wp:posOffset>
                </wp:positionH>
                <wp:positionV relativeFrom="paragraph">
                  <wp:posOffset>-2517140</wp:posOffset>
                </wp:positionV>
                <wp:extent cx="2595563" cy="5253038"/>
                <wp:effectExtent l="0" t="0" r="0" b="5080"/>
                <wp:wrapNone/>
                <wp:docPr id="6" name="Rectangle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563" cy="5253038"/>
                        </a:xfrm>
                        <a:prstGeom prst="rect">
                          <a:avLst/>
                        </a:prstGeom>
                        <a:blipFill dpi="0"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00396" id="Rectangle 6" o:spid="_x0000_s1026" alt="&quot;&quot;" style="position:absolute;margin-left:-54.1pt;margin-top:-198.2pt;width:204.4pt;height:413.65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" stroked="f" strokeweight="1pt">
                <v:fill r:id="rId27" o:title="" recolor="t" rotate="t" type="frame"/>
              </v:rect>
            </w:pict>
          </mc:Fallback>
        </mc:AlternateContent>
      </w:r>
      <w:r w:rsidR="007766B6" w:rsidRPr="006328E6">
        <w:rPr>
          <w:noProof/>
          <w:lang w:bidi="fr-FR"/>
        </w:rPr>
        <mc:AlternateContent>
          <mc:Choice Requires="wps">
            <w:drawing>
              <wp:anchor distT="0" distB="0" distL="114300" distR="114300" simplePos="0" relativeHeight="251718656" behindDoc="1" locked="1" layoutInCell="1" allowOverlap="1" wp14:anchorId="54E1F383" wp14:editId="648E9416">
                <wp:simplePos x="0" y="0"/>
                <wp:positionH relativeFrom="column">
                  <wp:posOffset>-681990</wp:posOffset>
                </wp:positionH>
                <wp:positionV relativeFrom="paragraph">
                  <wp:posOffset>4712335</wp:posOffset>
                </wp:positionV>
                <wp:extent cx="2569210" cy="5486400"/>
                <wp:effectExtent l="0" t="0" r="2540" b="0"/>
                <wp:wrapNone/>
                <wp:docPr id="10" name="Rectangle 1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9210" cy="54864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CF333" id="Rectangle 10" o:spid="_x0000_s1026" alt="&quot;&quot;" style="position:absolute;margin-left:-53.7pt;margin-top:371.05pt;width:202.3pt;height:6in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" fillcolor="#17a6b1 [3205]" stroked="f" strokeweight="1pt">
                <w10:anchorlock/>
              </v:rect>
            </w:pict>
          </mc:Fallback>
        </mc:AlternateConten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76"/>
        <w:gridCol w:w="2432"/>
        <w:gridCol w:w="2002"/>
        <w:gridCol w:w="2168"/>
      </w:tblGrid>
      <w:tr w:rsidR="00EA79BE" w:rsidRPr="006328E6" w14:paraId="610EF90B" w14:textId="77777777" w:rsidTr="00F91BD4">
        <w:trPr>
          <w:trHeight w:val="4298"/>
        </w:trPr>
        <w:tc>
          <w:tcPr>
            <w:tcW w:w="3576" w:type="dxa"/>
          </w:tcPr>
          <w:p w14:paraId="748CC8AC" w14:textId="77777777" w:rsidR="00EA79BE" w:rsidRPr="006328E6" w:rsidRDefault="00EA79BE" w:rsidP="00EA79BE">
            <w:pPr>
              <w:rPr>
                <w:noProof/>
              </w:rPr>
            </w:pPr>
          </w:p>
        </w:tc>
        <w:tc>
          <w:tcPr>
            <w:tcW w:w="6602" w:type="dxa"/>
            <w:gridSpan w:val="3"/>
            <w:vMerge w:val="restart"/>
          </w:tcPr>
          <w:p w14:paraId="57FB5655" w14:textId="3800D673" w:rsidR="00506E3F" w:rsidRDefault="00CD7FC5" w:rsidP="007A7310">
            <w:pPr>
              <w:pStyle w:val="Titre1"/>
              <w:spacing w:before="240"/>
              <w:rPr>
                <w:noProof/>
              </w:rPr>
            </w:pPr>
            <w:r>
              <w:rPr>
                <w:noProof/>
              </w:rPr>
              <w:t>Comment utiliser la gomme épildou ?</w:t>
            </w:r>
          </w:p>
          <w:p w14:paraId="03BED65F" w14:textId="77777777" w:rsidR="00D46992" w:rsidRPr="00D46992" w:rsidRDefault="00D46992" w:rsidP="00D46992"/>
          <w:p w14:paraId="70119770" w14:textId="64D33762" w:rsidR="00D46992" w:rsidRDefault="00CF58D9" w:rsidP="00CF58D9">
            <w:pPr>
              <w:rPr>
                <w:noProof/>
              </w:rPr>
            </w:pPr>
            <w:r>
              <w:rPr>
                <w:noProof/>
              </w:rPr>
              <w:t xml:space="preserve">Si c’est la première fois que tu utilises ce type de produit, je te conseille de le </w:t>
            </w:r>
            <w:r w:rsidRPr="00E75168">
              <w:rPr>
                <w:b/>
                <w:bCs/>
                <w:noProof/>
              </w:rPr>
              <w:t>tester</w:t>
            </w:r>
            <w:r>
              <w:rPr>
                <w:noProof/>
              </w:rPr>
              <w:t xml:space="preserve"> sur une petite zone, comme par exemple la jambe pendant ta douche ou ton bain.</w:t>
            </w:r>
          </w:p>
          <w:p w14:paraId="7CD114B0" w14:textId="77777777" w:rsidR="00CF58D9" w:rsidRDefault="00CF58D9" w:rsidP="00CF58D9">
            <w:r>
              <w:rPr>
                <w:noProof/>
              </w:rPr>
              <w:t xml:space="preserve">Pas de risque électrique vue que cela fonctionne sans pile/électricité </w:t>
            </w:r>
            <w:r>
              <w:t>et ça c’est chouette pour la planète.</w:t>
            </w:r>
          </w:p>
          <w:p w14:paraId="312FC352" w14:textId="77777777" w:rsidR="00D46992" w:rsidRDefault="00D46992" w:rsidP="00CF58D9">
            <w:pPr>
              <w:rPr>
                <w:noProof/>
              </w:rPr>
            </w:pPr>
          </w:p>
          <w:p w14:paraId="7C139B5F" w14:textId="77777777" w:rsidR="00CF58D9" w:rsidRPr="008B54D4" w:rsidRDefault="00CF58D9" w:rsidP="00CF58D9">
            <w:pPr>
              <w:rPr>
                <w:b/>
                <w:bCs/>
                <w:noProof/>
              </w:rPr>
            </w:pPr>
            <w:r w:rsidRPr="008B54D4">
              <w:rPr>
                <w:b/>
                <w:bCs/>
                <w:noProof/>
              </w:rPr>
              <w:t>Comment faire ?</w:t>
            </w:r>
          </w:p>
          <w:p w14:paraId="173C7A09" w14:textId="77777777" w:rsidR="00CF58D9" w:rsidRDefault="00CF58D9" w:rsidP="00CF58D9">
            <w:pPr>
              <w:rPr>
                <w:noProof/>
              </w:rPr>
            </w:pPr>
            <w:r>
              <w:rPr>
                <w:noProof/>
              </w:rPr>
              <w:t>L’utilisation est ultra simple.</w:t>
            </w:r>
          </w:p>
          <w:p w14:paraId="06225BC1" w14:textId="19FE45A4" w:rsidR="00CF58D9" w:rsidRDefault="00CF58D9" w:rsidP="00CF58D9">
            <w:pPr>
              <w:rPr>
                <w:noProof/>
              </w:rPr>
            </w:pPr>
            <w:r w:rsidRPr="0099537F">
              <w:rPr>
                <w:noProof/>
                <w:u w:val="single"/>
              </w:rPr>
              <w:t>Pour les peaux sensibles :</w:t>
            </w:r>
            <w:r>
              <w:rPr>
                <w:noProof/>
              </w:rPr>
              <w:t xml:space="preserve">  il est recommandé de l’utiliser sur une peau humide et savonnée. </w:t>
            </w:r>
          </w:p>
          <w:p w14:paraId="1FE93E08" w14:textId="7A5B6E3F" w:rsidR="00E75168" w:rsidRDefault="00CF58D9" w:rsidP="00CF58D9">
            <w:pPr>
              <w:rPr>
                <w:noProof/>
              </w:rPr>
            </w:pPr>
            <w:r>
              <w:rPr>
                <w:noProof/>
              </w:rPr>
              <w:t>Chaque type de peau est différent, pour certaine personne il faudra exercer une pression légère et pour d’autre une pression modérée.</w:t>
            </w:r>
            <w:r w:rsidR="00E75168">
              <w:rPr>
                <w:noProof/>
              </w:rPr>
              <w:t>Il est possible de le faire sur peau sèche, c’est à toi de trouver ce qui te convient le mieux</w:t>
            </w:r>
            <w:r w:rsidR="00EE076C">
              <w:rPr>
                <w:noProof/>
              </w:rPr>
              <w:t>.</w:t>
            </w:r>
          </w:p>
          <w:p w14:paraId="565EC54B" w14:textId="51F3A242" w:rsidR="00CF58D9" w:rsidRDefault="00CF58D9" w:rsidP="00CF58D9">
            <w:pPr>
              <w:rPr>
                <w:noProof/>
              </w:rPr>
            </w:pPr>
            <w:r>
              <w:rPr>
                <w:noProof/>
              </w:rPr>
              <w:t xml:space="preserve">Exerce un mouvement </w:t>
            </w:r>
            <w:r w:rsidR="00E75168">
              <w:rPr>
                <w:noProof/>
              </w:rPr>
              <w:t xml:space="preserve">circulaire </w:t>
            </w:r>
            <w:r w:rsidRPr="00CB3354">
              <w:rPr>
                <w:noProof/>
                <w:u w:val="single"/>
              </w:rPr>
              <w:t xml:space="preserve"> sans trop forcer, </w:t>
            </w:r>
            <w:r>
              <w:rPr>
                <w:noProof/>
              </w:rPr>
              <w:t>on parle de ta peau pas d’un meuble à poncer </w:t>
            </w:r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noProof/>
              </w:rPr>
              <mc:AlternateContent>
                <mc:Choice Requires="w16se">
                  <w16se:symEx w16se:font="Segoe UI Emoji" w16se:char="1F609"/>
                </mc:Choice>
                <mc:Fallback>
                  <w:t>😉</w:t>
                </mc:Fallback>
              </mc:AlternateContent>
            </w:r>
            <w:r w:rsidR="00B76C90">
              <w:rPr>
                <w:noProof/>
              </w:rPr>
              <w:t xml:space="preserve">. </w: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1968" behindDoc="0" locked="0" layoutInCell="1" allowOverlap="1" wp14:anchorId="38ACB685" wp14:editId="54E2DD8A">
                      <wp:simplePos x="0" y="0"/>
                      <wp:positionH relativeFrom="column">
                        <wp:posOffset>1584431</wp:posOffset>
                      </wp:positionH>
                      <wp:positionV relativeFrom="paragraph">
                        <wp:posOffset>202278</wp:posOffset>
                      </wp:positionV>
                      <wp:extent cx="3240" cy="1440"/>
                      <wp:effectExtent l="38100" t="19050" r="53975" b="55880"/>
                      <wp:wrapNone/>
                      <wp:docPr id="28" name="Encre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40" cy="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8CE445" id="Encre 28" o:spid="_x0000_s1026" type="#_x0000_t75" style="position:absolute;margin-left:124.05pt;margin-top:15.25pt;width:1.65pt;height:1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">
                      <v:imagedata r:id="rId29" o:title=""/>
                    </v:shape>
                  </w:pict>
                </mc:Fallback>
              </mc:AlternateContent>
            </w:r>
          </w:p>
          <w:p w14:paraId="0DDB15B4" w14:textId="65BB870F" w:rsidR="00506E3F" w:rsidRPr="000E1392" w:rsidRDefault="00CF58D9" w:rsidP="00CF58D9">
            <w:pPr>
              <w:rPr>
                <w:noProof/>
                <w:color w:val="CE2C06" w:themeColor="accent4" w:themeShade="BF"/>
              </w:rPr>
            </w:pPr>
            <w:r w:rsidRPr="000E1392">
              <w:rPr>
                <w:noProof/>
                <w:color w:val="CE2C06" w:themeColor="accent4" w:themeShade="BF"/>
              </w:rPr>
              <mc:AlternateContent>
                <mc:Choice Requires="wpi">
                  <w:drawing>
                    <wp:anchor distT="0" distB="0" distL="114300" distR="114300" simplePos="0" relativeHeight="251732992" behindDoc="0" locked="0" layoutInCell="1" allowOverlap="1" wp14:anchorId="1E59CD14" wp14:editId="761D38DA">
                      <wp:simplePos x="0" y="0"/>
                      <wp:positionH relativeFrom="column">
                        <wp:posOffset>356471</wp:posOffset>
                      </wp:positionH>
                      <wp:positionV relativeFrom="paragraph">
                        <wp:posOffset>252768</wp:posOffset>
                      </wp:positionV>
                      <wp:extent cx="29160" cy="5400"/>
                      <wp:effectExtent l="38100" t="38100" r="47625" b="52070"/>
                      <wp:wrapNone/>
                      <wp:docPr id="30" name="Encre 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160" cy="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C07004" id="Encre 30" o:spid="_x0000_s1026" type="#_x0000_t75" style="position:absolute;margin-left:27.35pt;margin-top:19.2pt;width:3.75pt;height:1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">
                      <v:imagedata r:id="rId31" o:title=""/>
                    </v:shape>
                  </w:pict>
                </mc:Fallback>
              </mc:AlternateContent>
            </w:r>
            <w:r w:rsidRPr="000E1392">
              <w:rPr>
                <w:noProof/>
                <w:color w:val="CE2C06" w:themeColor="accent4" w:themeShade="BF"/>
              </w:rPr>
              <w:drawing>
                <wp:inline distT="0" distB="0" distL="0" distR="0" wp14:anchorId="5A1AF310" wp14:editId="755BADED">
                  <wp:extent cx="359418" cy="359418"/>
                  <wp:effectExtent l="0" t="0" r="2540" b="2540"/>
                  <wp:docPr id="33" name="Graphique 33" descr="Avertissement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Graphique 20" descr="Avertissement avec un remplissage uni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24" cy="363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E1392">
              <w:rPr>
                <w:noProof/>
                <w:color w:val="CE2C06" w:themeColor="accent4" w:themeShade="BF"/>
              </w:rPr>
              <w:t xml:space="preserve">  </w:t>
            </w:r>
            <w:r w:rsidRPr="000E1392">
              <w:rPr>
                <w:i/>
                <w:iCs/>
                <w:noProof/>
                <w:color w:val="CE2C06" w:themeColor="accent4" w:themeShade="BF"/>
              </w:rPr>
              <w:t>Si tu sens une sensation de brûlure , arrête immédiatement , cela signifie que la pression exercée est trop forte</w:t>
            </w:r>
            <w:r w:rsidR="00E17ABC" w:rsidRPr="000E1392">
              <w:rPr>
                <w:i/>
                <w:iCs/>
                <w:noProof/>
                <w:color w:val="CE2C06" w:themeColor="accent4" w:themeShade="BF"/>
              </w:rPr>
              <w:t xml:space="preserve"> et/ou que tu </w:t>
            </w:r>
            <w:r w:rsidR="0009542E" w:rsidRPr="000E1392">
              <w:rPr>
                <w:i/>
                <w:iCs/>
                <w:noProof/>
                <w:color w:val="CE2C06" w:themeColor="accent4" w:themeShade="BF"/>
              </w:rPr>
              <w:t>es trop souvent passé sur la même zone de peau.</w:t>
            </w:r>
          </w:p>
          <w:p w14:paraId="62484149" w14:textId="77777777" w:rsidR="003265F3" w:rsidRDefault="003265F3" w:rsidP="00CF58D9">
            <w:pPr>
              <w:rPr>
                <w:noProof/>
              </w:rPr>
            </w:pPr>
          </w:p>
          <w:p w14:paraId="01470E7D" w14:textId="6ABEB6B4" w:rsidR="003265F3" w:rsidRDefault="000E1392" w:rsidP="00CF58D9">
            <w:pPr>
              <w:rPr>
                <w:b/>
                <w:bCs/>
                <w:noProof/>
              </w:rPr>
            </w:pPr>
            <w:r w:rsidRPr="000E1392">
              <w:rPr>
                <w:b/>
                <w:bCs/>
                <w:noProof/>
              </w:rPr>
              <w:t>Sur quelles parties du corps peut-on l’utiliser ?</w:t>
            </w:r>
          </w:p>
          <w:p w14:paraId="10D5066B" w14:textId="38074A0D" w:rsidR="00E15555" w:rsidRPr="00CF2161" w:rsidRDefault="00E15555" w:rsidP="00CF58D9">
            <w:pPr>
              <w:rPr>
                <w:noProof/>
              </w:rPr>
            </w:pPr>
            <w:r w:rsidRPr="00CF2161">
              <w:rPr>
                <w:noProof/>
              </w:rPr>
              <w:t>Tu peux l’utiliser sur :</w:t>
            </w:r>
          </w:p>
          <w:p w14:paraId="37DAB3D6" w14:textId="3B02D15B" w:rsidR="00E15555" w:rsidRPr="00CF2161" w:rsidRDefault="00E15555" w:rsidP="003265F3">
            <w:pPr>
              <w:pStyle w:val="Paragraphedeliste"/>
              <w:numPr>
                <w:ilvl w:val="0"/>
                <w:numId w:val="7"/>
              </w:numPr>
              <w:spacing w:line="480" w:lineRule="auto"/>
              <w:rPr>
                <w:noProof/>
              </w:rPr>
            </w:pPr>
            <w:r w:rsidRPr="00CF2161">
              <w:rPr>
                <w:noProof/>
              </w:rPr>
              <w:t>Les bras</w:t>
            </w:r>
          </w:p>
          <w:p w14:paraId="385809A5" w14:textId="2781D570" w:rsidR="00E15555" w:rsidRPr="00CF2161" w:rsidRDefault="00E15555" w:rsidP="003265F3">
            <w:pPr>
              <w:pStyle w:val="Paragraphedeliste"/>
              <w:numPr>
                <w:ilvl w:val="0"/>
                <w:numId w:val="7"/>
              </w:numPr>
              <w:spacing w:line="480" w:lineRule="auto"/>
              <w:rPr>
                <w:noProof/>
              </w:rPr>
            </w:pPr>
            <w:r w:rsidRPr="00CF2161">
              <w:rPr>
                <w:noProof/>
              </w:rPr>
              <w:t>Le torse</w:t>
            </w:r>
          </w:p>
          <w:p w14:paraId="24C347FC" w14:textId="0D44F42F" w:rsidR="00E15555" w:rsidRPr="00CF2161" w:rsidRDefault="00E15555" w:rsidP="003265F3">
            <w:pPr>
              <w:pStyle w:val="Paragraphedeliste"/>
              <w:numPr>
                <w:ilvl w:val="0"/>
                <w:numId w:val="7"/>
              </w:numPr>
              <w:spacing w:line="480" w:lineRule="auto"/>
              <w:rPr>
                <w:noProof/>
              </w:rPr>
            </w:pPr>
            <w:r w:rsidRPr="00CF2161">
              <w:rPr>
                <w:noProof/>
              </w:rPr>
              <w:t>Le dos</w:t>
            </w:r>
          </w:p>
          <w:p w14:paraId="3E501487" w14:textId="6B983575" w:rsidR="001C3D1F" w:rsidRDefault="00E15555" w:rsidP="003265F3">
            <w:pPr>
              <w:pStyle w:val="Paragraphedeliste"/>
              <w:numPr>
                <w:ilvl w:val="0"/>
                <w:numId w:val="7"/>
              </w:numPr>
              <w:spacing w:line="480" w:lineRule="auto"/>
              <w:rPr>
                <w:noProof/>
              </w:rPr>
            </w:pPr>
            <w:r w:rsidRPr="00CF2161">
              <w:rPr>
                <w:noProof/>
              </w:rPr>
              <w:t>Les jambes</w:t>
            </w:r>
          </w:p>
          <w:p w14:paraId="5558F896" w14:textId="4B4E5CE7" w:rsidR="001C3D1F" w:rsidRPr="00CF2161" w:rsidRDefault="00981E05" w:rsidP="001C3D1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0696BD" wp14:editId="7511A776">
                  <wp:extent cx="360000" cy="360000"/>
                  <wp:effectExtent l="0" t="0" r="2540" b="2540"/>
                  <wp:docPr id="41" name="Graphique 41" descr="Interdit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Graphique 41" descr="Interdit avec un remplissage uni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41BD6">
              <w:rPr>
                <w:noProof/>
              </w:rPr>
              <w:t xml:space="preserve"> Ne surtout pas l’utiliser pour le visage et les zones où votre peau est très fin et sensible </w:t>
            </w:r>
            <w:r w:rsidR="003265F3">
              <w:rPr>
                <w:noProof/>
              </w:rPr>
              <w:t>par exemple le maillot.</w:t>
            </w:r>
            <w:r w:rsidR="00D46992">
              <w:rPr>
                <w:noProof/>
              </w:rPr>
              <w:t xml:space="preserve"> </w:t>
            </w:r>
            <w:r w:rsidR="00646960">
              <w:rPr>
                <w:noProof/>
              </w:rPr>
              <w:t>Ne pas utiliser sur une peau tatouée.</w:t>
            </w:r>
          </w:p>
          <w:p w14:paraId="3EBB1CCC" w14:textId="77777777" w:rsidR="0009542E" w:rsidRPr="006328E6" w:rsidRDefault="0009542E" w:rsidP="00CF58D9">
            <w:pPr>
              <w:rPr>
                <w:noProof/>
              </w:rPr>
            </w:pPr>
          </w:p>
          <w:p w14:paraId="289B18B1" w14:textId="1B8A5F56" w:rsidR="00C21B77" w:rsidRPr="006328E6" w:rsidRDefault="00C21B77" w:rsidP="00506E3F">
            <w:pPr>
              <w:rPr>
                <w:noProof/>
              </w:rPr>
            </w:pPr>
          </w:p>
        </w:tc>
      </w:tr>
      <w:tr w:rsidR="00EA79BE" w:rsidRPr="006328E6" w14:paraId="28205DF5" w14:textId="77777777" w:rsidTr="00F91BD4">
        <w:trPr>
          <w:trHeight w:val="3724"/>
        </w:trPr>
        <w:tc>
          <w:tcPr>
            <w:tcW w:w="3576" w:type="dxa"/>
            <w:tcMar>
              <w:right w:w="680" w:type="dxa"/>
            </w:tcMar>
          </w:tcPr>
          <w:p w14:paraId="00709B18" w14:textId="137E3EEB" w:rsidR="002B08F1" w:rsidRPr="002B08F1" w:rsidRDefault="00212EF9" w:rsidP="00CF58D9">
            <w:pPr>
              <w:pStyle w:val="Citation3"/>
            </w:pPr>
            <w:r>
              <w:t>Finis la peau de croco</w:t>
            </w:r>
            <w:r w:rsidR="002B08F1">
              <w:t>, les brûlures à cause de la cire</w:t>
            </w:r>
            <w:r w:rsidR="00CF58D9">
              <w:t xml:space="preserve"> ou le feu du rasage.</w:t>
            </w:r>
          </w:p>
          <w:p w14:paraId="22376C84" w14:textId="77777777" w:rsidR="00EA79BE" w:rsidRPr="006328E6" w:rsidRDefault="00EA79BE" w:rsidP="00642B92">
            <w:pPr>
              <w:pStyle w:val="Lgende"/>
              <w:rPr>
                <w:noProof/>
              </w:rPr>
            </w:pPr>
          </w:p>
        </w:tc>
        <w:tc>
          <w:tcPr>
            <w:tcW w:w="6602" w:type="dxa"/>
            <w:gridSpan w:val="3"/>
            <w:vMerge/>
          </w:tcPr>
          <w:p w14:paraId="434AD028" w14:textId="77777777" w:rsidR="00EA79BE" w:rsidRPr="006328E6" w:rsidRDefault="00EA79BE" w:rsidP="00EA79BE">
            <w:pPr>
              <w:rPr>
                <w:noProof/>
              </w:rPr>
            </w:pPr>
          </w:p>
        </w:tc>
      </w:tr>
      <w:tr w:rsidR="007F250D" w:rsidRPr="006328E6" w14:paraId="5DA2E762" w14:textId="77777777" w:rsidTr="00F91BD4">
        <w:tc>
          <w:tcPr>
            <w:tcW w:w="8010" w:type="dxa"/>
            <w:gridSpan w:val="3"/>
          </w:tcPr>
          <w:p w14:paraId="570FB892" w14:textId="40776DFC" w:rsidR="007F250D" w:rsidRPr="006328E6" w:rsidRDefault="007F250D" w:rsidP="009802BB">
            <w:pPr>
              <w:spacing w:before="240"/>
              <w:rPr>
                <w:noProof/>
              </w:rPr>
            </w:pPr>
            <w:bookmarkStart w:id="0" w:name="_Hlk40879349"/>
          </w:p>
        </w:tc>
        <w:tc>
          <w:tcPr>
            <w:tcW w:w="2168" w:type="dxa"/>
          </w:tcPr>
          <w:p w14:paraId="112899D9" w14:textId="77777777" w:rsidR="007F250D" w:rsidRPr="006328E6" w:rsidRDefault="007F250D" w:rsidP="006B6D4B">
            <w:pPr>
              <w:rPr>
                <w:noProof/>
              </w:rPr>
            </w:pPr>
          </w:p>
        </w:tc>
      </w:tr>
      <w:bookmarkEnd w:id="0"/>
      <w:tr w:rsidR="007F250D" w:rsidRPr="006328E6" w14:paraId="4EDD799B" w14:textId="77777777" w:rsidTr="00F91BD4">
        <w:tc>
          <w:tcPr>
            <w:tcW w:w="6008" w:type="dxa"/>
            <w:gridSpan w:val="2"/>
          </w:tcPr>
          <w:p w14:paraId="4D93745D" w14:textId="259172B8" w:rsidR="007F250D" w:rsidRPr="006328E6" w:rsidRDefault="007F250D" w:rsidP="006B6D4B">
            <w:pPr>
              <w:rPr>
                <w:noProof/>
              </w:rPr>
            </w:pPr>
          </w:p>
        </w:tc>
        <w:tc>
          <w:tcPr>
            <w:tcW w:w="2002" w:type="dxa"/>
            <w:vAlign w:val="bottom"/>
          </w:tcPr>
          <w:p w14:paraId="2CE404DA" w14:textId="7D441B3C" w:rsidR="007F250D" w:rsidRPr="006328E6" w:rsidRDefault="007F250D" w:rsidP="007F250D">
            <w:pPr>
              <w:pStyle w:val="Lgende2"/>
              <w:rPr>
                <w:noProof/>
              </w:rPr>
            </w:pPr>
          </w:p>
        </w:tc>
        <w:tc>
          <w:tcPr>
            <w:tcW w:w="2168" w:type="dxa"/>
          </w:tcPr>
          <w:p w14:paraId="429AFCB5" w14:textId="01A3CFB7" w:rsidR="007F250D" w:rsidRPr="006328E6" w:rsidRDefault="007F250D" w:rsidP="006B6D4B">
            <w:pPr>
              <w:rPr>
                <w:noProof/>
              </w:rPr>
            </w:pPr>
          </w:p>
        </w:tc>
      </w:tr>
    </w:tbl>
    <w:p w14:paraId="218EFE96" w14:textId="1BBA6EE6" w:rsidR="006B6D4B" w:rsidRPr="006328E6" w:rsidRDefault="006B6D4B" w:rsidP="006B6D4B">
      <w:pPr>
        <w:rPr>
          <w:noProof/>
        </w:rPr>
      </w:pPr>
    </w:p>
    <w:p w14:paraId="1D757721" w14:textId="519034F9" w:rsidR="007766B6" w:rsidRPr="006328E6" w:rsidRDefault="007766B6">
      <w:pPr>
        <w:rPr>
          <w:noProof/>
        </w:rPr>
      </w:pPr>
      <w:r w:rsidRPr="006328E6">
        <w:rPr>
          <w:noProof/>
          <w:lang w:bidi="fr-FR"/>
        </w:rPr>
        <w:drawing>
          <wp:anchor distT="0" distB="0" distL="114300" distR="114300" simplePos="0" relativeHeight="251720704" behindDoc="0" locked="1" layoutInCell="1" allowOverlap="1" wp14:anchorId="3B67F4D9" wp14:editId="03E05F79">
            <wp:simplePos x="0" y="0"/>
            <wp:positionH relativeFrom="page">
              <wp:posOffset>-71120</wp:posOffset>
            </wp:positionH>
            <wp:positionV relativeFrom="line">
              <wp:posOffset>-4082415</wp:posOffset>
            </wp:positionV>
            <wp:extent cx="7743825" cy="4176395"/>
            <wp:effectExtent l="0" t="0" r="9525" b="0"/>
            <wp:wrapNone/>
            <wp:docPr id="14" name="Image 1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ttyImages-97236975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417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60"/>
        <w:gridCol w:w="1709"/>
        <w:gridCol w:w="1709"/>
      </w:tblGrid>
      <w:tr w:rsidR="007E3857" w:rsidRPr="006328E6" w14:paraId="6889F72D" w14:textId="77777777" w:rsidTr="009802BB">
        <w:trPr>
          <w:trHeight w:val="5855"/>
        </w:trPr>
        <w:tc>
          <w:tcPr>
            <w:tcW w:w="6694" w:type="dxa"/>
          </w:tcPr>
          <w:p w14:paraId="3BC4A925" w14:textId="77777777" w:rsidR="00F91BD4" w:rsidRDefault="00F91BD4" w:rsidP="00F91BD4">
            <w:pPr>
              <w:pStyle w:val="Titre1"/>
            </w:pPr>
          </w:p>
          <w:p w14:paraId="3FDE2FD3" w14:textId="299E5F8F" w:rsidR="00F91BD4" w:rsidRDefault="00F91BD4" w:rsidP="00F91BD4">
            <w:pPr>
              <w:pStyle w:val="Titre1"/>
            </w:pPr>
            <w:r>
              <w:t>Comment la nettoyer ?</w:t>
            </w:r>
          </w:p>
          <w:p w14:paraId="22B6BCA0" w14:textId="77777777" w:rsidR="00570299" w:rsidRPr="00570299" w:rsidRDefault="00570299" w:rsidP="00570299"/>
          <w:p w14:paraId="20B948E3" w14:textId="21D8E6C4" w:rsidR="00570299" w:rsidRDefault="00EB7DA9" w:rsidP="00F91BD4">
            <w:pPr>
              <w:rPr>
                <w:noProof/>
              </w:rPr>
            </w:pPr>
            <w:r w:rsidRPr="00EB7DA9">
              <w:rPr>
                <w:i/>
                <w:iCs/>
                <w:noProof/>
              </w:rPr>
              <mc:AlternateContent>
                <mc:Choice Requires="wps">
                  <w:drawing>
                    <wp:anchor distT="91440" distB="91440" distL="137160" distR="137160" simplePos="0" relativeHeight="251747328" behindDoc="0" locked="0" layoutInCell="0" allowOverlap="1" wp14:anchorId="64E3E6A8" wp14:editId="2A5A2F54">
                      <wp:simplePos x="0" y="0"/>
                      <wp:positionH relativeFrom="margin">
                        <wp:posOffset>3166745</wp:posOffset>
                      </wp:positionH>
                      <wp:positionV relativeFrom="margin">
                        <wp:posOffset>1529558</wp:posOffset>
                      </wp:positionV>
                      <wp:extent cx="1925159" cy="4657407"/>
                      <wp:effectExtent l="5398" t="0" r="4762" b="4763"/>
                      <wp:wrapNone/>
                      <wp:docPr id="306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1925159" cy="4657407"/>
                              </a:xfrm>
                              <a:prstGeom prst="roundRect">
                                <a:avLst>
                                  <a:gd name="adj" fmla="val 279"/>
                                </a:avLst>
                              </a:prstGeom>
                              <a:solidFill>
                                <a:schemeClr val="accent1"/>
                              </a:solidFill>
                            </wps:spPr>
                            <wps:txbx>
                              <w:txbxContent>
                                <w:p w14:paraId="7D70E50F" w14:textId="4FE1B67A" w:rsidR="00EB7DA9" w:rsidRPr="00EB7DA9" w:rsidRDefault="00EB7DA9">
                                  <w:pPr>
                                    <w:jc w:val="center"/>
                                    <w:rPr>
                                      <w:rFonts w:eastAsiaTheme="majorEastAsia" w:cstheme="minorHAnsi"/>
                                      <w:i/>
                                      <w:iCs/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r w:rsidRPr="00EB7DA9">
                                    <w:rPr>
                                      <w:rFonts w:eastAsiaTheme="majorEastAsia" w:cstheme="minorHAnsi"/>
                                      <w:i/>
                                      <w:iCs/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t>Nous offrons une garantie de 5 ans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E3E6A8" id="Forme automatique 2" o:spid="_x0000_s1036" style="position:absolute;margin-left:249.35pt;margin-top:120.45pt;width:151.6pt;height:366.7pt;rotation:90;z-index:251747328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18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" o:allowincell="f" fillcolor="#14756e [3204]" stroked="f">
                      <v:textbox>
                        <w:txbxContent>
                          <w:p w14:paraId="7D70E50F" w14:textId="4FE1B67A" w:rsidR="00EB7DA9" w:rsidRPr="00EB7DA9" w:rsidRDefault="00EB7DA9">
                            <w:pPr>
                              <w:jc w:val="center"/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EB7DA9"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48"/>
                                <w:szCs w:val="48"/>
                              </w:rPr>
                              <w:t>Nous offrons une garantie de 5 ans</w:t>
                            </w:r>
                          </w:p>
                        </w:txbxContent>
                      </v:textbox>
                      <w10:wrap anchorx="margin" anchory="margin"/>
                    </v:roundrect>
                  </w:pict>
                </mc:Fallback>
              </mc:AlternateContent>
            </w:r>
            <w:r w:rsidR="00F91BD4">
              <w:rPr>
                <w:noProof/>
              </w:rPr>
              <w:t>Après chaque utilisation, nettoyer votre gomme avec de l’eau et du savon afin d’enlever les résidus.</w:t>
            </w:r>
          </w:p>
          <w:p w14:paraId="6BEBE420" w14:textId="7761D7FC" w:rsidR="007E3857" w:rsidRDefault="00F91BD4" w:rsidP="00F91BD4">
            <w:pPr>
              <w:rPr>
                <w:noProof/>
              </w:rPr>
            </w:pPr>
            <w:r>
              <w:rPr>
                <w:noProof/>
              </w:rPr>
              <w:t>Ensuite tamponner là avec une serviette sèche et le tour est joué</w:t>
            </w:r>
            <w:r>
              <w:rPr>
                <w:noProof/>
              </w:rPr>
              <w:t>.</w:t>
            </w:r>
          </w:p>
          <w:p w14:paraId="10F10090" w14:textId="30112A18" w:rsidR="00F91BD4" w:rsidRDefault="00F91BD4" w:rsidP="00F91BD4">
            <w:pPr>
              <w:rPr>
                <w:noProof/>
              </w:rPr>
            </w:pPr>
          </w:p>
          <w:p w14:paraId="3E67ECC1" w14:textId="7F453B16" w:rsidR="00F91BD4" w:rsidRPr="006328E6" w:rsidRDefault="00EB7DA9" w:rsidP="00F91BD4">
            <w:pPr>
              <w:rPr>
                <w:noProof/>
              </w:rPr>
            </w:pPr>
            <w:r w:rsidRPr="006328E6">
              <w:rPr>
                <w:noProof/>
                <w:lang w:bidi="fr-FR"/>
              </w:rPr>
              <w:drawing>
                <wp:anchor distT="0" distB="0" distL="114300" distR="114300" simplePos="0" relativeHeight="251745280" behindDoc="1" locked="0" layoutInCell="1" allowOverlap="1" wp14:anchorId="5E7BE348" wp14:editId="4DA8D8B7">
                  <wp:simplePos x="0" y="0"/>
                  <wp:positionH relativeFrom="column">
                    <wp:posOffset>-191452</wp:posOffset>
                  </wp:positionH>
                  <wp:positionV relativeFrom="paragraph">
                    <wp:posOffset>769303</wp:posOffset>
                  </wp:positionV>
                  <wp:extent cx="1905000" cy="1924050"/>
                  <wp:effectExtent l="0" t="0" r="0" b="0"/>
                  <wp:wrapNone/>
                  <wp:docPr id="194" name="Image 194" descr="Vue supérieure d’une pla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 descr="Vue supérieure d’une pla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05315" cy="1924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93" w:type="dxa"/>
          </w:tcPr>
          <w:p w14:paraId="33F271B2" w14:textId="5E72D5F1" w:rsidR="007E3857" w:rsidRPr="006328E6" w:rsidRDefault="007E3857" w:rsidP="004C43D2">
            <w:pPr>
              <w:rPr>
                <w:noProof/>
              </w:rPr>
            </w:pPr>
          </w:p>
        </w:tc>
        <w:tc>
          <w:tcPr>
            <w:tcW w:w="1693" w:type="dxa"/>
          </w:tcPr>
          <w:p w14:paraId="77007B60" w14:textId="4FED72E0" w:rsidR="007E3857" w:rsidRPr="006328E6" w:rsidRDefault="00CD7F31" w:rsidP="004C43D2">
            <w:pPr>
              <w:rPr>
                <w:i/>
                <w:iCs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44256" behindDoc="1" locked="0" layoutInCell="1" allowOverlap="1" wp14:anchorId="5766EA60" wp14:editId="542A3BB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600393</wp:posOffset>
                  </wp:positionV>
                  <wp:extent cx="914400" cy="914400"/>
                  <wp:effectExtent l="0" t="0" r="0" b="0"/>
                  <wp:wrapTight wrapText="bothSides">
                    <wp:wrapPolygon edited="0">
                      <wp:start x="8100" y="1800"/>
                      <wp:lineTo x="2250" y="4950"/>
                      <wp:lineTo x="1350" y="7650"/>
                      <wp:lineTo x="900" y="14400"/>
                      <wp:lineTo x="2250" y="16200"/>
                      <wp:lineTo x="12150" y="18450"/>
                      <wp:lineTo x="13050" y="19350"/>
                      <wp:lineTo x="18450" y="19350"/>
                      <wp:lineTo x="21150" y="17100"/>
                      <wp:lineTo x="19350" y="9900"/>
                      <wp:lineTo x="20250" y="5400"/>
                      <wp:lineTo x="17550" y="1800"/>
                      <wp:lineTo x="8100" y="1800"/>
                    </wp:wrapPolygon>
                  </wp:wrapTight>
                  <wp:docPr id="43" name="Graphique 43" descr="Savon contou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Graphique 43" descr="Savon contour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E3857" w:rsidRPr="006328E6" w14:paraId="03DC55A8" w14:textId="77777777" w:rsidTr="007766B6">
        <w:tc>
          <w:tcPr>
            <w:tcW w:w="6694" w:type="dxa"/>
          </w:tcPr>
          <w:p w14:paraId="6745178E" w14:textId="64AE6266" w:rsidR="007E3857" w:rsidRPr="006328E6" w:rsidRDefault="007E3857" w:rsidP="00F91BD4">
            <w:pPr>
              <w:rPr>
                <w:noProof/>
              </w:rPr>
            </w:pPr>
          </w:p>
        </w:tc>
        <w:tc>
          <w:tcPr>
            <w:tcW w:w="1693" w:type="dxa"/>
          </w:tcPr>
          <w:p w14:paraId="60A58E1B" w14:textId="77777777" w:rsidR="007E3857" w:rsidRPr="006328E6" w:rsidRDefault="007E3857" w:rsidP="004C43D2">
            <w:pPr>
              <w:pStyle w:val="Citation5"/>
              <w:rPr>
                <w:noProof/>
              </w:rPr>
            </w:pPr>
          </w:p>
        </w:tc>
        <w:tc>
          <w:tcPr>
            <w:tcW w:w="1693" w:type="dxa"/>
          </w:tcPr>
          <w:p w14:paraId="4A4994C0" w14:textId="77777777" w:rsidR="007E3857" w:rsidRPr="006328E6" w:rsidRDefault="007E3857" w:rsidP="004C43D2">
            <w:pPr>
              <w:pStyle w:val="Citation5"/>
              <w:rPr>
                <w:i w:val="0"/>
                <w:iCs/>
                <w:noProof/>
              </w:rPr>
            </w:pPr>
          </w:p>
        </w:tc>
      </w:tr>
    </w:tbl>
    <w:p w14:paraId="34E549C5" w14:textId="697BF535" w:rsidR="00EB7DA9" w:rsidRPr="00EB7DA9" w:rsidRDefault="00EB7DA9" w:rsidP="00EB7DA9">
      <w:pPr>
        <w:sectPr w:rsidR="00EB7DA9" w:rsidRPr="00EB7DA9" w:rsidSect="00CC79C9">
          <w:pgSz w:w="11906" w:h="16838" w:code="9"/>
          <w:pgMar w:top="994" w:right="864" w:bottom="720" w:left="864" w:header="706" w:footer="706" w:gutter="0"/>
          <w:cols w:space="851"/>
          <w:docGrid w:linePitch="360"/>
        </w:sectPr>
      </w:pPr>
    </w:p>
    <w:p w14:paraId="15CBBB9F" w14:textId="77777777" w:rsidR="000B3301" w:rsidRPr="006328E6" w:rsidRDefault="000B3301" w:rsidP="00EB7DA9">
      <w:pPr>
        <w:rPr>
          <w:noProof/>
        </w:rPr>
      </w:pPr>
    </w:p>
    <w:sectPr w:rsidR="000B3301" w:rsidRPr="006328E6" w:rsidSect="00CC79C9">
      <w:pgSz w:w="11906" w:h="16838" w:code="9"/>
      <w:pgMar w:top="994" w:right="864" w:bottom="720" w:left="864" w:header="706" w:footer="706" w:gutter="0"/>
      <w:cols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25C9C" w14:textId="77777777" w:rsidR="00167E0D" w:rsidRDefault="00167E0D" w:rsidP="00A63A6C">
      <w:pPr>
        <w:spacing w:after="0" w:line="240" w:lineRule="auto"/>
      </w:pPr>
      <w:r>
        <w:separator/>
      </w:r>
    </w:p>
  </w:endnote>
  <w:endnote w:type="continuationSeparator" w:id="0">
    <w:p w14:paraId="588C5EBF" w14:textId="77777777" w:rsidR="00167E0D" w:rsidRDefault="00167E0D" w:rsidP="00A6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Medium Cond">
    <w:altName w:val="Calibri"/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altName w:val="Calibri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7A8C6" w14:textId="09379D6D" w:rsidR="00E86DD6" w:rsidRDefault="00E86DD6">
    <w:pPr>
      <w:pStyle w:val="Pieddepage"/>
    </w:pPr>
    <w:r>
      <w:rPr>
        <w:noProof/>
      </w:rPr>
      <w:drawing>
        <wp:inline distT="0" distB="0" distL="0" distR="0" wp14:anchorId="7A46F40D" wp14:editId="0F0D8822">
          <wp:extent cx="242887" cy="242887"/>
          <wp:effectExtent l="0" t="0" r="5080" b="5080"/>
          <wp:docPr id="5" name="Graphique 5" descr="Balance de la justice contou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Graphique 5" descr="Balance de la justice contou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7851" cy="2478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t xml:space="preserve">  </w:t>
    </w:r>
    <w:r w:rsidRPr="00E86DD6">
      <w:rPr>
        <w:i/>
        <w:iCs/>
        <w:noProof/>
        <w:sz w:val="18"/>
        <w:szCs w:val="18"/>
      </w:rPr>
      <w:t>Le store BMS ne pourra pas être tenu responsable des éventuelles blessures survenues</w:t>
    </w:r>
    <w:r w:rsidR="00BE2E20">
      <w:rPr>
        <w:i/>
        <w:iCs/>
        <w:noProof/>
        <w:sz w:val="18"/>
        <w:szCs w:val="18"/>
      </w:rPr>
      <w:t>,</w:t>
    </w:r>
    <w:r w:rsidRPr="00E86DD6">
      <w:rPr>
        <w:i/>
        <w:iCs/>
        <w:noProof/>
        <w:sz w:val="18"/>
        <w:szCs w:val="18"/>
      </w:rPr>
      <w:t xml:space="preserve"> après l’utilisation en cas </w:t>
    </w:r>
    <w:r w:rsidR="00BE2E20">
      <w:rPr>
        <w:i/>
        <w:iCs/>
        <w:noProof/>
        <w:sz w:val="18"/>
        <w:szCs w:val="18"/>
      </w:rPr>
      <w:t>d</w:t>
    </w:r>
    <w:r w:rsidRPr="00E86DD6">
      <w:rPr>
        <w:i/>
        <w:iCs/>
        <w:noProof/>
        <w:sz w:val="18"/>
        <w:szCs w:val="18"/>
      </w:rPr>
      <w:t>e non respect des consignes d’utilisation 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C9B48" w14:textId="77777777" w:rsidR="00167E0D" w:rsidRDefault="00167E0D" w:rsidP="00A63A6C">
      <w:pPr>
        <w:spacing w:after="0" w:line="240" w:lineRule="auto"/>
      </w:pPr>
      <w:r>
        <w:separator/>
      </w:r>
    </w:p>
  </w:footnote>
  <w:footnote w:type="continuationSeparator" w:id="0">
    <w:p w14:paraId="684D2924" w14:textId="77777777" w:rsidR="00167E0D" w:rsidRDefault="00167E0D" w:rsidP="00A63A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624B3EE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326D4D"/>
    <w:multiLevelType w:val="hybridMultilevel"/>
    <w:tmpl w:val="FC12D6B8"/>
    <w:lvl w:ilvl="0" w:tplc="A5B0D4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5E74C1"/>
    <w:multiLevelType w:val="hybridMultilevel"/>
    <w:tmpl w:val="F6EE88F4"/>
    <w:lvl w:ilvl="0" w:tplc="14EE602C">
      <w:start w:val="1"/>
      <w:numFmt w:val="bullet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BC342A"/>
    <w:multiLevelType w:val="hybridMultilevel"/>
    <w:tmpl w:val="3012AC96"/>
    <w:lvl w:ilvl="0" w:tplc="AA0285CC">
      <w:start w:val="1"/>
      <w:numFmt w:val="bullet"/>
      <w:pStyle w:val="Listepuces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EE36A4"/>
    <w:multiLevelType w:val="hybridMultilevel"/>
    <w:tmpl w:val="DC541E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B6076C"/>
    <w:multiLevelType w:val="hybridMultilevel"/>
    <w:tmpl w:val="6C2089EE"/>
    <w:lvl w:ilvl="0" w:tplc="EAC8793C">
      <w:start w:val="1"/>
      <w:numFmt w:val="bullet"/>
      <w:lvlText w:val="۞"/>
      <w:lvlJc w:val="left"/>
      <w:pPr>
        <w:ind w:left="720" w:hanging="360"/>
      </w:pPr>
      <w:rPr>
        <w:rFonts w:ascii="Calibri" w:hAnsi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FE4A01"/>
    <w:multiLevelType w:val="hybridMultilevel"/>
    <w:tmpl w:val="740E9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5631392">
    <w:abstractNumId w:val="2"/>
  </w:num>
  <w:num w:numId="2" w16cid:durableId="798651926">
    <w:abstractNumId w:val="6"/>
  </w:num>
  <w:num w:numId="3" w16cid:durableId="672149053">
    <w:abstractNumId w:val="3"/>
  </w:num>
  <w:num w:numId="4" w16cid:durableId="59911148">
    <w:abstractNumId w:val="0"/>
  </w:num>
  <w:num w:numId="5" w16cid:durableId="907421369">
    <w:abstractNumId w:val="1"/>
  </w:num>
  <w:num w:numId="6" w16cid:durableId="65303695">
    <w:abstractNumId w:val="4"/>
  </w:num>
  <w:num w:numId="7" w16cid:durableId="17875800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LA0NrQ0MLU0NDczNjRQ0lEKTi0uzszPAykwqQUArrNvbiwAAAA="/>
  </w:docVars>
  <w:rsids>
    <w:rsidRoot w:val="0076374D"/>
    <w:rsid w:val="00002642"/>
    <w:rsid w:val="00004A02"/>
    <w:rsid w:val="0001487E"/>
    <w:rsid w:val="0001638A"/>
    <w:rsid w:val="00024F90"/>
    <w:rsid w:val="0002620A"/>
    <w:rsid w:val="00037737"/>
    <w:rsid w:val="00037F6E"/>
    <w:rsid w:val="00047CE7"/>
    <w:rsid w:val="000516BB"/>
    <w:rsid w:val="000529F1"/>
    <w:rsid w:val="00053705"/>
    <w:rsid w:val="0005379A"/>
    <w:rsid w:val="0006324A"/>
    <w:rsid w:val="000825B9"/>
    <w:rsid w:val="00084FF8"/>
    <w:rsid w:val="0008671B"/>
    <w:rsid w:val="00087ED6"/>
    <w:rsid w:val="0009542E"/>
    <w:rsid w:val="000A4F96"/>
    <w:rsid w:val="000B3301"/>
    <w:rsid w:val="000B3B89"/>
    <w:rsid w:val="000B451E"/>
    <w:rsid w:val="000C6BBD"/>
    <w:rsid w:val="000E1392"/>
    <w:rsid w:val="000F323E"/>
    <w:rsid w:val="00104F1A"/>
    <w:rsid w:val="001237B0"/>
    <w:rsid w:val="001246C1"/>
    <w:rsid w:val="001401F6"/>
    <w:rsid w:val="00167E0D"/>
    <w:rsid w:val="001818B0"/>
    <w:rsid w:val="00197414"/>
    <w:rsid w:val="001A2ADD"/>
    <w:rsid w:val="001A52F3"/>
    <w:rsid w:val="001B000A"/>
    <w:rsid w:val="001B3360"/>
    <w:rsid w:val="001B6AD5"/>
    <w:rsid w:val="001C029B"/>
    <w:rsid w:val="001C3D1F"/>
    <w:rsid w:val="001D0736"/>
    <w:rsid w:val="001E091E"/>
    <w:rsid w:val="001E2618"/>
    <w:rsid w:val="001E5367"/>
    <w:rsid w:val="001F5C05"/>
    <w:rsid w:val="001F7BC5"/>
    <w:rsid w:val="00210592"/>
    <w:rsid w:val="00212EF9"/>
    <w:rsid w:val="0021311F"/>
    <w:rsid w:val="0021572D"/>
    <w:rsid w:val="00220B9B"/>
    <w:rsid w:val="00222190"/>
    <w:rsid w:val="00237D02"/>
    <w:rsid w:val="002600C2"/>
    <w:rsid w:val="002669F8"/>
    <w:rsid w:val="0028265E"/>
    <w:rsid w:val="002A4639"/>
    <w:rsid w:val="002B08F1"/>
    <w:rsid w:val="002B4439"/>
    <w:rsid w:val="002B7630"/>
    <w:rsid w:val="002C0BD3"/>
    <w:rsid w:val="002D70D5"/>
    <w:rsid w:val="002E700F"/>
    <w:rsid w:val="002F517F"/>
    <w:rsid w:val="002F5E3B"/>
    <w:rsid w:val="00302EF1"/>
    <w:rsid w:val="00310C8A"/>
    <w:rsid w:val="003129F0"/>
    <w:rsid w:val="0031700B"/>
    <w:rsid w:val="0032122F"/>
    <w:rsid w:val="003265F3"/>
    <w:rsid w:val="00327A7B"/>
    <w:rsid w:val="0033160C"/>
    <w:rsid w:val="00332026"/>
    <w:rsid w:val="00333AAD"/>
    <w:rsid w:val="00333F79"/>
    <w:rsid w:val="0033767E"/>
    <w:rsid w:val="00343895"/>
    <w:rsid w:val="00346FEB"/>
    <w:rsid w:val="00363AF5"/>
    <w:rsid w:val="003717F9"/>
    <w:rsid w:val="003740D5"/>
    <w:rsid w:val="00387322"/>
    <w:rsid w:val="003945A8"/>
    <w:rsid w:val="003A290D"/>
    <w:rsid w:val="003A4D78"/>
    <w:rsid w:val="003B4570"/>
    <w:rsid w:val="003C0878"/>
    <w:rsid w:val="003C2F6B"/>
    <w:rsid w:val="003D0860"/>
    <w:rsid w:val="003D7B43"/>
    <w:rsid w:val="003E3496"/>
    <w:rsid w:val="003F234D"/>
    <w:rsid w:val="00433708"/>
    <w:rsid w:val="004377A3"/>
    <w:rsid w:val="004436C0"/>
    <w:rsid w:val="00451BCA"/>
    <w:rsid w:val="00475E10"/>
    <w:rsid w:val="00495446"/>
    <w:rsid w:val="00495D03"/>
    <w:rsid w:val="004A0833"/>
    <w:rsid w:val="004A7CCE"/>
    <w:rsid w:val="004C0C3F"/>
    <w:rsid w:val="004C43D2"/>
    <w:rsid w:val="004C6B8A"/>
    <w:rsid w:val="004D4B1D"/>
    <w:rsid w:val="004E279B"/>
    <w:rsid w:val="004E46B0"/>
    <w:rsid w:val="004E4BD9"/>
    <w:rsid w:val="004E5762"/>
    <w:rsid w:val="00503961"/>
    <w:rsid w:val="00503CB7"/>
    <w:rsid w:val="00505E38"/>
    <w:rsid w:val="00506E3F"/>
    <w:rsid w:val="00510A3B"/>
    <w:rsid w:val="00522DD6"/>
    <w:rsid w:val="00533DB7"/>
    <w:rsid w:val="00535B1F"/>
    <w:rsid w:val="005379C2"/>
    <w:rsid w:val="00570299"/>
    <w:rsid w:val="00571F19"/>
    <w:rsid w:val="005729DE"/>
    <w:rsid w:val="005774E5"/>
    <w:rsid w:val="00593F53"/>
    <w:rsid w:val="005978FD"/>
    <w:rsid w:val="005A20B8"/>
    <w:rsid w:val="005A2398"/>
    <w:rsid w:val="005A586E"/>
    <w:rsid w:val="005A65CD"/>
    <w:rsid w:val="005B1DED"/>
    <w:rsid w:val="005B275C"/>
    <w:rsid w:val="005B5633"/>
    <w:rsid w:val="005B6BBD"/>
    <w:rsid w:val="005F4B01"/>
    <w:rsid w:val="005F5282"/>
    <w:rsid w:val="005F55FC"/>
    <w:rsid w:val="005F65F3"/>
    <w:rsid w:val="005F7996"/>
    <w:rsid w:val="00601D66"/>
    <w:rsid w:val="00617F7D"/>
    <w:rsid w:val="006328E6"/>
    <w:rsid w:val="00641BD6"/>
    <w:rsid w:val="00642B92"/>
    <w:rsid w:val="0064312D"/>
    <w:rsid w:val="00646960"/>
    <w:rsid w:val="00684C91"/>
    <w:rsid w:val="00691744"/>
    <w:rsid w:val="00693875"/>
    <w:rsid w:val="006960F4"/>
    <w:rsid w:val="006A2477"/>
    <w:rsid w:val="006A3A69"/>
    <w:rsid w:val="006B4091"/>
    <w:rsid w:val="006B6D4B"/>
    <w:rsid w:val="006C3DAE"/>
    <w:rsid w:val="006C472E"/>
    <w:rsid w:val="006F6C75"/>
    <w:rsid w:val="00710B56"/>
    <w:rsid w:val="007273A8"/>
    <w:rsid w:val="0074383A"/>
    <w:rsid w:val="007520CD"/>
    <w:rsid w:val="007574CB"/>
    <w:rsid w:val="00761F6F"/>
    <w:rsid w:val="0076374D"/>
    <w:rsid w:val="007766B6"/>
    <w:rsid w:val="0078151A"/>
    <w:rsid w:val="007831F1"/>
    <w:rsid w:val="007970FB"/>
    <w:rsid w:val="007A1B4B"/>
    <w:rsid w:val="007A7310"/>
    <w:rsid w:val="007B4F81"/>
    <w:rsid w:val="007C106A"/>
    <w:rsid w:val="007C439C"/>
    <w:rsid w:val="007E10BC"/>
    <w:rsid w:val="007E3857"/>
    <w:rsid w:val="007F19C0"/>
    <w:rsid w:val="007F250D"/>
    <w:rsid w:val="007F4C73"/>
    <w:rsid w:val="00841014"/>
    <w:rsid w:val="00846719"/>
    <w:rsid w:val="008546A8"/>
    <w:rsid w:val="00857787"/>
    <w:rsid w:val="00864509"/>
    <w:rsid w:val="00885BC3"/>
    <w:rsid w:val="008B54D4"/>
    <w:rsid w:val="008B7A1F"/>
    <w:rsid w:val="008C045C"/>
    <w:rsid w:val="008C3979"/>
    <w:rsid w:val="008C770D"/>
    <w:rsid w:val="008F2B87"/>
    <w:rsid w:val="008F5F9E"/>
    <w:rsid w:val="00922B8C"/>
    <w:rsid w:val="00922FCD"/>
    <w:rsid w:val="0092560C"/>
    <w:rsid w:val="009426C0"/>
    <w:rsid w:val="00965DF5"/>
    <w:rsid w:val="00970C02"/>
    <w:rsid w:val="00974B9C"/>
    <w:rsid w:val="009802BB"/>
    <w:rsid w:val="00981E05"/>
    <w:rsid w:val="0098351B"/>
    <w:rsid w:val="00991C2A"/>
    <w:rsid w:val="0099537F"/>
    <w:rsid w:val="009A0017"/>
    <w:rsid w:val="009A3397"/>
    <w:rsid w:val="009A445D"/>
    <w:rsid w:val="009D472B"/>
    <w:rsid w:val="009F4FE7"/>
    <w:rsid w:val="009F70DE"/>
    <w:rsid w:val="00A059E8"/>
    <w:rsid w:val="00A23357"/>
    <w:rsid w:val="00A50EB8"/>
    <w:rsid w:val="00A57E76"/>
    <w:rsid w:val="00A618B4"/>
    <w:rsid w:val="00A63A6C"/>
    <w:rsid w:val="00A91EA3"/>
    <w:rsid w:val="00AA7CEF"/>
    <w:rsid w:val="00AB2E36"/>
    <w:rsid w:val="00AB538E"/>
    <w:rsid w:val="00AB5DAE"/>
    <w:rsid w:val="00AE6B4F"/>
    <w:rsid w:val="00AE6FF4"/>
    <w:rsid w:val="00AE7267"/>
    <w:rsid w:val="00B060F1"/>
    <w:rsid w:val="00B069D9"/>
    <w:rsid w:val="00B0794A"/>
    <w:rsid w:val="00B07FC3"/>
    <w:rsid w:val="00B10F88"/>
    <w:rsid w:val="00B14529"/>
    <w:rsid w:val="00B21450"/>
    <w:rsid w:val="00B225C1"/>
    <w:rsid w:val="00B31872"/>
    <w:rsid w:val="00B51EDF"/>
    <w:rsid w:val="00B60079"/>
    <w:rsid w:val="00B76C90"/>
    <w:rsid w:val="00BD5C02"/>
    <w:rsid w:val="00BE0D18"/>
    <w:rsid w:val="00BE2E20"/>
    <w:rsid w:val="00C034E4"/>
    <w:rsid w:val="00C03C3A"/>
    <w:rsid w:val="00C21B77"/>
    <w:rsid w:val="00C21E52"/>
    <w:rsid w:val="00C32C92"/>
    <w:rsid w:val="00C40FC2"/>
    <w:rsid w:val="00C6044C"/>
    <w:rsid w:val="00C73B6B"/>
    <w:rsid w:val="00C75243"/>
    <w:rsid w:val="00C80188"/>
    <w:rsid w:val="00C878F7"/>
    <w:rsid w:val="00C97BBF"/>
    <w:rsid w:val="00CA6EDC"/>
    <w:rsid w:val="00CB3354"/>
    <w:rsid w:val="00CB43CD"/>
    <w:rsid w:val="00CC79C9"/>
    <w:rsid w:val="00CD2A19"/>
    <w:rsid w:val="00CD7B1F"/>
    <w:rsid w:val="00CD7F31"/>
    <w:rsid w:val="00CD7FC5"/>
    <w:rsid w:val="00CE4711"/>
    <w:rsid w:val="00CF2161"/>
    <w:rsid w:val="00CF58D9"/>
    <w:rsid w:val="00D032E7"/>
    <w:rsid w:val="00D1081A"/>
    <w:rsid w:val="00D24388"/>
    <w:rsid w:val="00D305DF"/>
    <w:rsid w:val="00D32086"/>
    <w:rsid w:val="00D42475"/>
    <w:rsid w:val="00D46992"/>
    <w:rsid w:val="00D528B9"/>
    <w:rsid w:val="00D5307A"/>
    <w:rsid w:val="00D60627"/>
    <w:rsid w:val="00D66720"/>
    <w:rsid w:val="00D852EE"/>
    <w:rsid w:val="00D91887"/>
    <w:rsid w:val="00DA14A2"/>
    <w:rsid w:val="00DA18A0"/>
    <w:rsid w:val="00DA1A73"/>
    <w:rsid w:val="00DB1878"/>
    <w:rsid w:val="00DB5DAB"/>
    <w:rsid w:val="00DC3136"/>
    <w:rsid w:val="00DC43AF"/>
    <w:rsid w:val="00DC49B0"/>
    <w:rsid w:val="00DD2228"/>
    <w:rsid w:val="00DD402D"/>
    <w:rsid w:val="00DD58CC"/>
    <w:rsid w:val="00DE03FC"/>
    <w:rsid w:val="00DE2F2B"/>
    <w:rsid w:val="00DE3223"/>
    <w:rsid w:val="00DE6CD4"/>
    <w:rsid w:val="00E15555"/>
    <w:rsid w:val="00E17ABC"/>
    <w:rsid w:val="00E203D4"/>
    <w:rsid w:val="00E33FB2"/>
    <w:rsid w:val="00E403F2"/>
    <w:rsid w:val="00E43389"/>
    <w:rsid w:val="00E6258B"/>
    <w:rsid w:val="00E75168"/>
    <w:rsid w:val="00E77529"/>
    <w:rsid w:val="00E819C5"/>
    <w:rsid w:val="00E86DD6"/>
    <w:rsid w:val="00E91500"/>
    <w:rsid w:val="00E94F13"/>
    <w:rsid w:val="00E96B1E"/>
    <w:rsid w:val="00EA2F9C"/>
    <w:rsid w:val="00EA79BE"/>
    <w:rsid w:val="00EB7219"/>
    <w:rsid w:val="00EB7DA9"/>
    <w:rsid w:val="00EC41CE"/>
    <w:rsid w:val="00EC6438"/>
    <w:rsid w:val="00EE006D"/>
    <w:rsid w:val="00EE076C"/>
    <w:rsid w:val="00EE76D2"/>
    <w:rsid w:val="00EF570D"/>
    <w:rsid w:val="00F13E0F"/>
    <w:rsid w:val="00F2005D"/>
    <w:rsid w:val="00F21DCA"/>
    <w:rsid w:val="00F4640E"/>
    <w:rsid w:val="00F64711"/>
    <w:rsid w:val="00F75750"/>
    <w:rsid w:val="00F91BD4"/>
    <w:rsid w:val="00FA6F13"/>
    <w:rsid w:val="00FC0730"/>
    <w:rsid w:val="00FD6126"/>
    <w:rsid w:val="00FD6E67"/>
    <w:rsid w:val="00FF1A07"/>
    <w:rsid w:val="00FF2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39865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6B6"/>
  </w:style>
  <w:style w:type="paragraph" w:styleId="Titre1">
    <w:name w:val="heading 1"/>
    <w:basedOn w:val="Normal"/>
    <w:next w:val="Normal"/>
    <w:link w:val="Titre1Car"/>
    <w:uiPriority w:val="9"/>
    <w:qFormat/>
    <w:rsid w:val="0001638A"/>
    <w:pPr>
      <w:keepNext/>
      <w:keepLines/>
      <w:outlineLvl w:val="0"/>
    </w:pPr>
    <w:rPr>
      <w:rFonts w:asciiTheme="majorHAnsi" w:eastAsiaTheme="majorEastAsia" w:hAnsiTheme="majorHAnsi" w:cstheme="majorBidi"/>
      <w:b/>
      <w:color w:val="14756E" w:themeColor="accent1"/>
      <w:sz w:val="40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rsid w:val="00841014"/>
    <w:pPr>
      <w:outlineLvl w:val="1"/>
    </w:pPr>
    <w:rPr>
      <w:rFonts w:ascii="Tw Cen MT" w:hAnsi="Tw Cen MT"/>
      <w:b/>
      <w:bCs/>
      <w:color w:val="14756E" w:themeColor="accent1"/>
      <w:sz w:val="40"/>
      <w:szCs w:val="4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semiHidden/>
    <w:rsid w:val="004E5762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semiHidden/>
    <w:rsid w:val="0064312D"/>
    <w:rPr>
      <w:rFonts w:ascii="Tw Cen MT" w:hAnsi="Tw Cen MT"/>
      <w:b/>
      <w:bCs/>
      <w:color w:val="14756E" w:themeColor="accent1"/>
      <w:sz w:val="40"/>
      <w:szCs w:val="40"/>
    </w:rPr>
  </w:style>
  <w:style w:type="paragraph" w:styleId="En-tte">
    <w:name w:val="header"/>
    <w:basedOn w:val="Normal"/>
    <w:link w:val="En-tteCar"/>
    <w:uiPriority w:val="99"/>
    <w:semiHidden/>
    <w:rsid w:val="00A63A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64312D"/>
  </w:style>
  <w:style w:type="paragraph" w:styleId="Pieddepage">
    <w:name w:val="footer"/>
    <w:basedOn w:val="Normal"/>
    <w:link w:val="PieddepageCar"/>
    <w:uiPriority w:val="99"/>
    <w:semiHidden/>
    <w:rsid w:val="00A63A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64312D"/>
  </w:style>
  <w:style w:type="paragraph" w:styleId="Titre">
    <w:name w:val="Title"/>
    <w:basedOn w:val="Normal"/>
    <w:next w:val="Normal"/>
    <w:link w:val="TitreCar"/>
    <w:uiPriority w:val="10"/>
    <w:qFormat/>
    <w:rsid w:val="00D528B9"/>
    <w:pPr>
      <w:spacing w:line="192" w:lineRule="auto"/>
      <w:contextualSpacing/>
    </w:pPr>
    <w:rPr>
      <w:rFonts w:asciiTheme="majorHAnsi" w:eastAsiaTheme="majorEastAsia" w:hAnsiTheme="majorHAnsi" w:cstheme="majorBidi"/>
      <w:color w:val="FFFFFF" w:themeColor="background1"/>
      <w:kern w:val="28"/>
      <w:sz w:val="72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528B9"/>
    <w:rPr>
      <w:rFonts w:asciiTheme="majorHAnsi" w:eastAsiaTheme="majorEastAsia" w:hAnsiTheme="majorHAnsi" w:cstheme="majorBidi"/>
      <w:color w:val="FFFFFF" w:themeColor="background1"/>
      <w:kern w:val="28"/>
      <w:sz w:val="72"/>
      <w:szCs w:val="56"/>
    </w:rPr>
  </w:style>
  <w:style w:type="character" w:styleId="Textedelespacerserv">
    <w:name w:val="Placeholder Text"/>
    <w:basedOn w:val="Policepardfaut"/>
    <w:uiPriority w:val="99"/>
    <w:semiHidden/>
    <w:rsid w:val="00DE3223"/>
    <w:rPr>
      <w:color w:val="80808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528B9"/>
    <w:pPr>
      <w:numPr>
        <w:ilvl w:val="1"/>
      </w:numPr>
      <w:spacing w:line="192" w:lineRule="auto"/>
    </w:pPr>
    <w:rPr>
      <w:rFonts w:asciiTheme="majorHAnsi" w:eastAsiaTheme="minorEastAsia" w:hAnsiTheme="majorHAnsi"/>
      <w:b/>
      <w:color w:val="FFFFFF" w:themeColor="background1"/>
      <w:sz w:val="160"/>
    </w:rPr>
  </w:style>
  <w:style w:type="character" w:customStyle="1" w:styleId="Sous-titreCar">
    <w:name w:val="Sous-titre Car"/>
    <w:basedOn w:val="Policepardfaut"/>
    <w:link w:val="Sous-titre"/>
    <w:uiPriority w:val="11"/>
    <w:rsid w:val="00D528B9"/>
    <w:rPr>
      <w:rFonts w:asciiTheme="majorHAnsi" w:eastAsiaTheme="minorEastAsia" w:hAnsiTheme="majorHAnsi"/>
      <w:b/>
      <w:color w:val="FFFFFF" w:themeColor="background1"/>
      <w:sz w:val="160"/>
    </w:rPr>
  </w:style>
  <w:style w:type="paragraph" w:customStyle="1" w:styleId="Introduction">
    <w:name w:val="Introduction"/>
    <w:basedOn w:val="Normal"/>
    <w:next w:val="Normal"/>
    <w:link w:val="CaractreIntroduction"/>
    <w:uiPriority w:val="12"/>
    <w:qFormat/>
    <w:rsid w:val="00D528B9"/>
    <w:pPr>
      <w:spacing w:before="240"/>
    </w:pPr>
    <w:rPr>
      <w:color w:val="auto"/>
      <w:sz w:val="32"/>
      <w:szCs w:val="32"/>
    </w:rPr>
  </w:style>
  <w:style w:type="paragraph" w:customStyle="1" w:styleId="Auteur">
    <w:name w:val="Auteur"/>
    <w:basedOn w:val="Normal"/>
    <w:next w:val="Normal"/>
    <w:link w:val="Caractreauteur"/>
    <w:uiPriority w:val="12"/>
    <w:qFormat/>
    <w:rsid w:val="0001638A"/>
    <w:rPr>
      <w:color w:val="auto"/>
    </w:rPr>
  </w:style>
  <w:style w:type="character" w:customStyle="1" w:styleId="CaractreIntroduction">
    <w:name w:val="Caractère Introduction"/>
    <w:basedOn w:val="Policepardfaut"/>
    <w:link w:val="Introduction"/>
    <w:uiPriority w:val="12"/>
    <w:rsid w:val="00D528B9"/>
    <w:rPr>
      <w:color w:val="auto"/>
      <w:sz w:val="32"/>
      <w:szCs w:val="32"/>
    </w:rPr>
  </w:style>
  <w:style w:type="character" w:customStyle="1" w:styleId="Titre1Car">
    <w:name w:val="Titre 1 Car"/>
    <w:basedOn w:val="Policepardfaut"/>
    <w:link w:val="Titre1"/>
    <w:uiPriority w:val="9"/>
    <w:rsid w:val="0001638A"/>
    <w:rPr>
      <w:rFonts w:asciiTheme="majorHAnsi" w:eastAsiaTheme="majorEastAsia" w:hAnsiTheme="majorHAnsi" w:cstheme="majorBidi"/>
      <w:b/>
      <w:color w:val="14756E" w:themeColor="accent1"/>
      <w:sz w:val="40"/>
      <w:szCs w:val="32"/>
    </w:rPr>
  </w:style>
  <w:style w:type="character" w:customStyle="1" w:styleId="Caractreauteur">
    <w:name w:val="Caractère auteur"/>
    <w:basedOn w:val="Policepardfaut"/>
    <w:link w:val="Auteur"/>
    <w:uiPriority w:val="12"/>
    <w:rsid w:val="0064312D"/>
    <w:rPr>
      <w:color w:val="auto"/>
    </w:rPr>
  </w:style>
  <w:style w:type="paragraph" w:styleId="Citation">
    <w:name w:val="Quote"/>
    <w:basedOn w:val="Citation8"/>
    <w:next w:val="Normal"/>
    <w:link w:val="CitationCar"/>
    <w:uiPriority w:val="29"/>
    <w:qFormat/>
    <w:rsid w:val="009802BB"/>
    <w:rPr>
      <w:color w:val="FFFFFF" w:themeColor="background1"/>
      <w:szCs w:val="36"/>
    </w:rPr>
  </w:style>
  <w:style w:type="character" w:customStyle="1" w:styleId="CitationCar">
    <w:name w:val="Citation Car"/>
    <w:basedOn w:val="Policepardfaut"/>
    <w:link w:val="Citation"/>
    <w:uiPriority w:val="29"/>
    <w:rsid w:val="009802BB"/>
    <w:rPr>
      <w:i/>
      <w:color w:val="FFFFFF" w:themeColor="background1"/>
      <w:sz w:val="36"/>
      <w:szCs w:val="36"/>
    </w:rPr>
  </w:style>
  <w:style w:type="paragraph" w:customStyle="1" w:styleId="Citation2">
    <w:name w:val="Citation 2"/>
    <w:basedOn w:val="Normal"/>
    <w:next w:val="Normal"/>
    <w:link w:val="Caractredecitation2"/>
    <w:uiPriority w:val="29"/>
    <w:qFormat/>
    <w:rsid w:val="00333AAD"/>
    <w:pPr>
      <w:tabs>
        <w:tab w:val="left" w:pos="5812"/>
      </w:tabs>
      <w:spacing w:after="0"/>
      <w:ind w:left="709" w:right="766"/>
      <w:jc w:val="center"/>
    </w:pPr>
    <w:rPr>
      <w:i/>
      <w:iCs/>
      <w:color w:val="FFFFFF" w:themeColor="background1"/>
      <w:sz w:val="36"/>
      <w:szCs w:val="36"/>
    </w:rPr>
  </w:style>
  <w:style w:type="paragraph" w:customStyle="1" w:styleId="Titreduchapitre">
    <w:name w:val="Titre du chapitre"/>
    <w:basedOn w:val="Normal"/>
    <w:next w:val="Normal"/>
    <w:link w:val="Caractredetitreduchapitre"/>
    <w:uiPriority w:val="13"/>
    <w:qFormat/>
    <w:rsid w:val="00D528B9"/>
    <w:pPr>
      <w:spacing w:line="192" w:lineRule="auto"/>
    </w:pPr>
    <w:rPr>
      <w:rFonts w:asciiTheme="majorHAnsi" w:hAnsiTheme="majorHAnsi"/>
      <w:b/>
      <w:bCs/>
      <w:color w:val="FFFFFF" w:themeColor="background1"/>
      <w:spacing w:val="-40"/>
      <w:sz w:val="144"/>
      <w:szCs w:val="180"/>
    </w:rPr>
  </w:style>
  <w:style w:type="character" w:customStyle="1" w:styleId="Caractredecitation2">
    <w:name w:val="Caractère de citation 2"/>
    <w:basedOn w:val="Policepardfaut"/>
    <w:link w:val="Citation2"/>
    <w:uiPriority w:val="29"/>
    <w:rsid w:val="00333AAD"/>
    <w:rPr>
      <w:i/>
      <w:iCs/>
      <w:color w:val="FFFFFF" w:themeColor="background1"/>
      <w:sz w:val="36"/>
      <w:szCs w:val="36"/>
    </w:rPr>
  </w:style>
  <w:style w:type="paragraph" w:styleId="Listepuces">
    <w:name w:val="List Bullet"/>
    <w:basedOn w:val="Paragraphedeliste"/>
    <w:uiPriority w:val="99"/>
    <w:qFormat/>
    <w:rsid w:val="006A2477"/>
    <w:pPr>
      <w:numPr>
        <w:numId w:val="3"/>
      </w:numPr>
      <w:ind w:left="426" w:hanging="426"/>
    </w:pPr>
  </w:style>
  <w:style w:type="character" w:customStyle="1" w:styleId="Caractredetitreduchapitre">
    <w:name w:val="Caractère de titre du chapitre"/>
    <w:basedOn w:val="Policepardfaut"/>
    <w:link w:val="Titreduchapitre"/>
    <w:uiPriority w:val="13"/>
    <w:rsid w:val="00D528B9"/>
    <w:rPr>
      <w:rFonts w:asciiTheme="majorHAnsi" w:hAnsiTheme="majorHAnsi"/>
      <w:b/>
      <w:bCs/>
      <w:color w:val="FFFFFF" w:themeColor="background1"/>
      <w:spacing w:val="-40"/>
      <w:sz w:val="144"/>
      <w:szCs w:val="180"/>
    </w:rPr>
  </w:style>
  <w:style w:type="table" w:styleId="Grilledutableau">
    <w:name w:val="Table Grid"/>
    <w:basedOn w:val="TableauNormal"/>
    <w:uiPriority w:val="39"/>
    <w:rsid w:val="00922B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itation3">
    <w:name w:val="Citation 3"/>
    <w:basedOn w:val="Normal"/>
    <w:next w:val="Normal"/>
    <w:link w:val="Caractredecitation3"/>
    <w:uiPriority w:val="29"/>
    <w:qFormat/>
    <w:rsid w:val="009802BB"/>
    <w:rPr>
      <w:rFonts w:asciiTheme="majorHAnsi" w:hAnsiTheme="majorHAnsi"/>
      <w:b/>
      <w:bCs/>
      <w:noProof/>
      <w:sz w:val="36"/>
      <w:szCs w:val="36"/>
    </w:rPr>
  </w:style>
  <w:style w:type="character" w:styleId="lev">
    <w:name w:val="Strong"/>
    <w:basedOn w:val="Policepardfaut"/>
    <w:uiPriority w:val="22"/>
    <w:qFormat/>
    <w:rsid w:val="00BE0D18"/>
    <w:rPr>
      <w:b/>
      <w:bCs/>
    </w:rPr>
  </w:style>
  <w:style w:type="character" w:customStyle="1" w:styleId="Caractredecitation3">
    <w:name w:val="Caractère de citation 3"/>
    <w:basedOn w:val="Policepardfaut"/>
    <w:link w:val="Citation3"/>
    <w:uiPriority w:val="29"/>
    <w:rsid w:val="009802BB"/>
    <w:rPr>
      <w:rFonts w:asciiTheme="majorHAnsi" w:hAnsiTheme="majorHAnsi"/>
      <w:b/>
      <w:bCs/>
      <w:noProof/>
      <w:sz w:val="36"/>
      <w:szCs w:val="36"/>
    </w:rPr>
  </w:style>
  <w:style w:type="paragraph" w:customStyle="1" w:styleId="Citation4">
    <w:name w:val="Citation 4"/>
    <w:basedOn w:val="Normal"/>
    <w:next w:val="Normal"/>
    <w:link w:val="Caractredecitation4"/>
    <w:uiPriority w:val="29"/>
    <w:qFormat/>
    <w:rsid w:val="009802BB"/>
    <w:pPr>
      <w:spacing w:after="0"/>
      <w:ind w:left="709" w:right="709"/>
      <w:jc w:val="center"/>
    </w:pPr>
    <w:rPr>
      <w:rFonts w:asciiTheme="majorHAnsi" w:hAnsiTheme="majorHAnsi"/>
      <w:i/>
      <w:color w:val="auto"/>
      <w:sz w:val="52"/>
    </w:rPr>
  </w:style>
  <w:style w:type="paragraph" w:styleId="Lgende">
    <w:name w:val="caption"/>
    <w:basedOn w:val="Normal"/>
    <w:next w:val="Normal"/>
    <w:uiPriority w:val="35"/>
    <w:qFormat/>
    <w:rsid w:val="002B4439"/>
    <w:pPr>
      <w:spacing w:before="600" w:after="200" w:line="240" w:lineRule="auto"/>
    </w:pPr>
    <w:rPr>
      <w:iCs/>
      <w:color w:val="FFFFFF" w:themeColor="background1"/>
      <w:sz w:val="14"/>
      <w:szCs w:val="18"/>
    </w:rPr>
  </w:style>
  <w:style w:type="character" w:customStyle="1" w:styleId="Caractredecitation4">
    <w:name w:val="Caractère de citation 4"/>
    <w:basedOn w:val="Policepardfaut"/>
    <w:link w:val="Citation4"/>
    <w:uiPriority w:val="29"/>
    <w:rsid w:val="009802BB"/>
    <w:rPr>
      <w:rFonts w:asciiTheme="majorHAnsi" w:hAnsiTheme="majorHAnsi"/>
      <w:i/>
      <w:color w:val="auto"/>
      <w:sz w:val="52"/>
    </w:rPr>
  </w:style>
  <w:style w:type="paragraph" w:customStyle="1" w:styleId="Citation5">
    <w:name w:val="Citation 5"/>
    <w:basedOn w:val="Normal"/>
    <w:next w:val="Normal"/>
    <w:link w:val="Caractredecitation5"/>
    <w:uiPriority w:val="29"/>
    <w:qFormat/>
    <w:rsid w:val="00333AAD"/>
    <w:rPr>
      <w:i/>
      <w:sz w:val="44"/>
      <w:szCs w:val="44"/>
    </w:rPr>
  </w:style>
  <w:style w:type="paragraph" w:customStyle="1" w:styleId="Lgende2">
    <w:name w:val="Légende 2"/>
    <w:basedOn w:val="Normal"/>
    <w:next w:val="Normal"/>
    <w:link w:val="Caractredelgende2"/>
    <w:uiPriority w:val="99"/>
    <w:qFormat/>
    <w:rsid w:val="00E403F2"/>
    <w:rPr>
      <w:sz w:val="14"/>
    </w:rPr>
  </w:style>
  <w:style w:type="character" w:customStyle="1" w:styleId="Caractredecitation5">
    <w:name w:val="Caractère de citation 5"/>
    <w:basedOn w:val="Policepardfaut"/>
    <w:link w:val="Citation5"/>
    <w:uiPriority w:val="29"/>
    <w:rsid w:val="00333AAD"/>
    <w:rPr>
      <w:i/>
      <w:sz w:val="44"/>
      <w:szCs w:val="44"/>
    </w:rPr>
  </w:style>
  <w:style w:type="paragraph" w:customStyle="1" w:styleId="Citation6">
    <w:name w:val="Citation 6"/>
    <w:basedOn w:val="Normal"/>
    <w:next w:val="Normal"/>
    <w:link w:val="Caractredecitation6"/>
    <w:uiPriority w:val="29"/>
    <w:qFormat/>
    <w:rsid w:val="001401F6"/>
    <w:rPr>
      <w:color w:val="14756E" w:themeColor="accent1"/>
      <w:sz w:val="44"/>
      <w:szCs w:val="44"/>
    </w:rPr>
  </w:style>
  <w:style w:type="character" w:customStyle="1" w:styleId="Caractredelgende2">
    <w:name w:val="Caractère de légende 2"/>
    <w:basedOn w:val="Policepardfaut"/>
    <w:link w:val="Lgende2"/>
    <w:uiPriority w:val="99"/>
    <w:rsid w:val="00E403F2"/>
    <w:rPr>
      <w:sz w:val="14"/>
    </w:rPr>
  </w:style>
  <w:style w:type="paragraph" w:customStyle="1" w:styleId="Citation7">
    <w:name w:val="Citation 7"/>
    <w:basedOn w:val="Normal"/>
    <w:next w:val="Normal"/>
    <w:link w:val="Caractredecitation7"/>
    <w:uiPriority w:val="29"/>
    <w:qFormat/>
    <w:rsid w:val="00475E10"/>
    <w:pPr>
      <w:tabs>
        <w:tab w:val="left" w:pos="5812"/>
      </w:tabs>
      <w:spacing w:after="0"/>
      <w:ind w:left="709" w:right="766"/>
      <w:jc w:val="center"/>
    </w:pPr>
    <w:rPr>
      <w:i/>
      <w:noProof/>
      <w:color w:val="FFFFFF" w:themeColor="background1"/>
      <w:sz w:val="32"/>
      <w:szCs w:val="28"/>
    </w:rPr>
  </w:style>
  <w:style w:type="character" w:customStyle="1" w:styleId="Caractredecitation6">
    <w:name w:val="Caractère de citation 6"/>
    <w:basedOn w:val="Policepardfaut"/>
    <w:link w:val="Citation6"/>
    <w:uiPriority w:val="29"/>
    <w:rsid w:val="0064312D"/>
    <w:rPr>
      <w:color w:val="14756E" w:themeColor="accent1"/>
      <w:sz w:val="44"/>
      <w:szCs w:val="44"/>
    </w:rPr>
  </w:style>
  <w:style w:type="character" w:styleId="Rfrenceintense">
    <w:name w:val="Intense Reference"/>
    <w:basedOn w:val="Policepardfaut"/>
    <w:uiPriority w:val="32"/>
    <w:semiHidden/>
    <w:rsid w:val="0064312D"/>
    <w:rPr>
      <w:b/>
      <w:bCs/>
      <w:smallCaps/>
      <w:color w:val="14756E" w:themeColor="accent1"/>
      <w:spacing w:val="5"/>
    </w:rPr>
  </w:style>
  <w:style w:type="character" w:customStyle="1" w:styleId="Caractredecitation7">
    <w:name w:val="Caractère de citation 7"/>
    <w:basedOn w:val="Policepardfaut"/>
    <w:link w:val="Citation7"/>
    <w:uiPriority w:val="29"/>
    <w:rsid w:val="00475E10"/>
    <w:rPr>
      <w:i/>
      <w:noProof/>
      <w:color w:val="FFFFFF" w:themeColor="background1"/>
      <w:sz w:val="32"/>
      <w:szCs w:val="28"/>
    </w:rPr>
  </w:style>
  <w:style w:type="paragraph" w:customStyle="1" w:styleId="Citation8">
    <w:name w:val="Citation 8"/>
    <w:basedOn w:val="Citation4"/>
    <w:link w:val="Caractredecitation8"/>
    <w:qFormat/>
    <w:rsid w:val="00475E10"/>
    <w:pPr>
      <w:ind w:left="0" w:right="0"/>
    </w:pPr>
    <w:rPr>
      <w:rFonts w:asciiTheme="minorHAnsi" w:hAnsiTheme="minorHAnsi"/>
      <w:color w:val="3A3A3A" w:themeColor="accent6"/>
      <w:sz w:val="36"/>
    </w:rPr>
  </w:style>
  <w:style w:type="character" w:customStyle="1" w:styleId="Caractredecitation8">
    <w:name w:val="Caractère de citation 8"/>
    <w:basedOn w:val="Caractredecitation4"/>
    <w:link w:val="Citation8"/>
    <w:rsid w:val="00475E10"/>
    <w:rPr>
      <w:rFonts w:asciiTheme="majorHAnsi" w:hAnsiTheme="majorHAnsi"/>
      <w:i/>
      <w:color w:val="3A3A3A" w:themeColor="accent6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diagramData" Target="diagrams/data1.xml"/><Relationship Id="rId26" Type="http://schemas.openxmlformats.org/officeDocument/2006/relationships/image" Target="media/image17.jpg"/><Relationship Id="rId39" Type="http://schemas.openxmlformats.org/officeDocument/2006/relationships/image" Target="media/image28.svg"/><Relationship Id="rId21" Type="http://schemas.openxmlformats.org/officeDocument/2006/relationships/diagramColors" Target="diagrams/colors1.xml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customXml" Target="ink/ink1.xml"/><Relationship Id="rId20" Type="http://schemas.openxmlformats.org/officeDocument/2006/relationships/diagramQuickStyle" Target="diagrams/quickStyle1.xml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5.jpeg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customXml" Target="ink/ink2.xml"/><Relationship Id="rId36" Type="http://schemas.openxmlformats.org/officeDocument/2006/relationships/image" Target="media/image25.jpg"/><Relationship Id="rId10" Type="http://schemas.openxmlformats.org/officeDocument/2006/relationships/endnotes" Target="endnotes.xml"/><Relationship Id="rId19" Type="http://schemas.openxmlformats.org/officeDocument/2006/relationships/diagramLayout" Target="diagrams/layout1.xml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eg"/><Relationship Id="rId22" Type="http://schemas.microsoft.com/office/2007/relationships/diagramDrawing" Target="diagrams/drawing1.xml"/><Relationship Id="rId27" Type="http://schemas.openxmlformats.org/officeDocument/2006/relationships/image" Target="media/image18.jpeg"/><Relationship Id="rId30" Type="http://schemas.openxmlformats.org/officeDocument/2006/relationships/customXml" Target="ink/ink3.xml"/><Relationship Id="rId35" Type="http://schemas.openxmlformats.org/officeDocument/2006/relationships/image" Target="media/image24.sv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6.png"/><Relationship Id="rId33" Type="http://schemas.openxmlformats.org/officeDocument/2006/relationships/image" Target="media/image22.svg"/><Relationship Id="rId38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RFACE\AppData\Roaming\Microsoft\Templates\Rapport%20d&#8217;&#233;tudiant%20en%20couleur.dotx" TargetMode="Externa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10.png"/><Relationship Id="rId2" Type="http://schemas.openxmlformats.org/officeDocument/2006/relationships/image" Target="../media/image9.svg"/><Relationship Id="rId1" Type="http://schemas.openxmlformats.org/officeDocument/2006/relationships/image" Target="../media/image8.png"/><Relationship Id="rId6" Type="http://schemas.openxmlformats.org/officeDocument/2006/relationships/image" Target="../media/image13.svg"/><Relationship Id="rId5" Type="http://schemas.openxmlformats.org/officeDocument/2006/relationships/image" Target="../media/image12.png"/><Relationship Id="rId4" Type="http://schemas.openxmlformats.org/officeDocument/2006/relationships/image" Target="../media/image11.sv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10.png"/><Relationship Id="rId2" Type="http://schemas.openxmlformats.org/officeDocument/2006/relationships/image" Target="../media/image9.svg"/><Relationship Id="rId1" Type="http://schemas.openxmlformats.org/officeDocument/2006/relationships/image" Target="../media/image8.png"/><Relationship Id="rId6" Type="http://schemas.openxmlformats.org/officeDocument/2006/relationships/image" Target="../media/image13.svg"/><Relationship Id="rId5" Type="http://schemas.openxmlformats.org/officeDocument/2006/relationships/image" Target="../media/image12.png"/><Relationship Id="rId4" Type="http://schemas.openxmlformats.org/officeDocument/2006/relationships/image" Target="../media/image11.sv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4DA0DAA-B093-4160-81DB-92FAA751345F}" type="doc">
      <dgm:prSet loTypeId="urn:microsoft.com/office/officeart/2005/8/layout/vList3" loCatId="list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fr-FR"/>
        </a:p>
      </dgm:t>
    </dgm:pt>
    <dgm:pt modelId="{AD07CABF-3EEB-49A4-863D-9A924BC14DCD}">
      <dgm:prSet phldrT="[Texte]"/>
      <dgm:spPr/>
      <dgm:t>
        <a:bodyPr/>
        <a:lstStyle/>
        <a:p>
          <a:r>
            <a:rPr lang="fr-FR"/>
            <a:t>Disparition</a:t>
          </a:r>
        </a:p>
      </dgm:t>
    </dgm:pt>
    <dgm:pt modelId="{F5FC962F-37F3-4D06-840D-1844B6F28631}" type="parTrans" cxnId="{A85D3D79-31A1-4263-9C29-ABE6FCA137D9}">
      <dgm:prSet/>
      <dgm:spPr/>
      <dgm:t>
        <a:bodyPr/>
        <a:lstStyle/>
        <a:p>
          <a:endParaRPr lang="fr-FR"/>
        </a:p>
      </dgm:t>
    </dgm:pt>
    <dgm:pt modelId="{FB36E726-0908-4656-81EB-6766A249646C}" type="sibTrans" cxnId="{A85D3D79-31A1-4263-9C29-ABE6FCA137D9}">
      <dgm:prSet/>
      <dgm:spPr/>
      <dgm:t>
        <a:bodyPr/>
        <a:lstStyle/>
        <a:p>
          <a:endParaRPr lang="fr-FR"/>
        </a:p>
      </dgm:t>
    </dgm:pt>
    <dgm:pt modelId="{D2637863-3ED6-4FF9-BBE3-512E7CF7BE37}">
      <dgm:prSet phldrT="[Texte]"/>
      <dgm:spPr/>
      <dgm:t>
        <a:bodyPr/>
        <a:lstStyle/>
        <a:p>
          <a:r>
            <a:rPr lang="fr-FR"/>
            <a:t>Ecologique</a:t>
          </a:r>
        </a:p>
      </dgm:t>
    </dgm:pt>
    <dgm:pt modelId="{D560DAB1-B002-4C54-AFA2-E36B9AD72FBA}" type="parTrans" cxnId="{45D8DDBB-1583-45DF-88AE-A22647B3FDBB}">
      <dgm:prSet/>
      <dgm:spPr/>
      <dgm:t>
        <a:bodyPr/>
        <a:lstStyle/>
        <a:p>
          <a:endParaRPr lang="fr-FR"/>
        </a:p>
      </dgm:t>
    </dgm:pt>
    <dgm:pt modelId="{B91E2E73-4753-444C-9341-F668A0785731}" type="sibTrans" cxnId="{45D8DDBB-1583-45DF-88AE-A22647B3FDBB}">
      <dgm:prSet/>
      <dgm:spPr/>
      <dgm:t>
        <a:bodyPr/>
        <a:lstStyle/>
        <a:p>
          <a:endParaRPr lang="fr-FR"/>
        </a:p>
      </dgm:t>
    </dgm:pt>
    <dgm:pt modelId="{B18B3693-6C64-4366-B917-3F82FC22AD5E}">
      <dgm:prSet phldrT="[Texte]"/>
      <dgm:spPr/>
      <dgm:t>
        <a:bodyPr/>
        <a:lstStyle/>
        <a:p>
          <a:r>
            <a:rPr lang="fr-FR"/>
            <a:t>Une seule gomme est nécessaire</a:t>
          </a:r>
        </a:p>
      </dgm:t>
    </dgm:pt>
    <dgm:pt modelId="{2D3973A9-9B20-4799-BC8F-F5DAD20FC4C8}" type="parTrans" cxnId="{8C796FAF-B425-4CC6-9450-12D313310263}">
      <dgm:prSet/>
      <dgm:spPr/>
      <dgm:t>
        <a:bodyPr/>
        <a:lstStyle/>
        <a:p>
          <a:endParaRPr lang="fr-FR"/>
        </a:p>
      </dgm:t>
    </dgm:pt>
    <dgm:pt modelId="{76662E78-F345-4578-8716-3556C41312AF}" type="sibTrans" cxnId="{8C796FAF-B425-4CC6-9450-12D313310263}">
      <dgm:prSet/>
      <dgm:spPr/>
      <dgm:t>
        <a:bodyPr/>
        <a:lstStyle/>
        <a:p>
          <a:endParaRPr lang="fr-FR"/>
        </a:p>
      </dgm:t>
    </dgm:pt>
    <dgm:pt modelId="{2A02CEC2-CEA0-405D-8E6B-AD0012604D9E}">
      <dgm:prSet phldrT="[Texte]"/>
      <dgm:spPr/>
      <dgm:t>
        <a:bodyPr/>
        <a:lstStyle/>
        <a:p>
          <a:r>
            <a:rPr lang="fr-FR"/>
            <a:t>Poignet en bois ergonomique</a:t>
          </a:r>
        </a:p>
      </dgm:t>
    </dgm:pt>
    <dgm:pt modelId="{5E2C2332-D198-46E8-BE21-1B4F8CC88661}" type="parTrans" cxnId="{7A356DFD-F285-42BB-8D62-5355758AE6F9}">
      <dgm:prSet/>
      <dgm:spPr/>
      <dgm:t>
        <a:bodyPr/>
        <a:lstStyle/>
        <a:p>
          <a:endParaRPr lang="fr-FR"/>
        </a:p>
      </dgm:t>
    </dgm:pt>
    <dgm:pt modelId="{BF000AEF-17AF-48CA-9388-1274F6FA524B}" type="sibTrans" cxnId="{7A356DFD-F285-42BB-8D62-5355758AE6F9}">
      <dgm:prSet/>
      <dgm:spPr/>
      <dgm:t>
        <a:bodyPr/>
        <a:lstStyle/>
        <a:p>
          <a:endParaRPr lang="fr-FR"/>
        </a:p>
      </dgm:t>
    </dgm:pt>
    <dgm:pt modelId="{F9944774-A82C-454E-A60D-7642EBC2A658}">
      <dgm:prSet phldrT="[Texte]"/>
      <dgm:spPr/>
      <dgm:t>
        <a:bodyPr/>
        <a:lstStyle/>
        <a:p>
          <a:r>
            <a:rPr lang="fr-FR"/>
            <a:t>Gain</a:t>
          </a:r>
        </a:p>
      </dgm:t>
    </dgm:pt>
    <dgm:pt modelId="{427567B7-95C4-4AC3-85D7-4ED1648F674F}" type="parTrans" cxnId="{5632E046-1662-426D-AD22-2BBDD3B6F802}">
      <dgm:prSet/>
      <dgm:spPr/>
      <dgm:t>
        <a:bodyPr/>
        <a:lstStyle/>
        <a:p>
          <a:endParaRPr lang="fr-FR"/>
        </a:p>
      </dgm:t>
    </dgm:pt>
    <dgm:pt modelId="{F0856937-2C43-496A-98E3-0C072F9516D2}" type="sibTrans" cxnId="{5632E046-1662-426D-AD22-2BBDD3B6F802}">
      <dgm:prSet/>
      <dgm:spPr/>
      <dgm:t>
        <a:bodyPr/>
        <a:lstStyle/>
        <a:p>
          <a:endParaRPr lang="fr-FR"/>
        </a:p>
      </dgm:t>
    </dgm:pt>
    <dgm:pt modelId="{7B201C29-7653-49F3-8B9F-B8ECA5802DC9}">
      <dgm:prSet phldrT="[Texte]"/>
      <dgm:spPr/>
      <dgm:t>
        <a:bodyPr/>
        <a:lstStyle/>
        <a:p>
          <a:r>
            <a:rPr lang="fr-FR"/>
            <a:t>économique</a:t>
          </a:r>
        </a:p>
      </dgm:t>
    </dgm:pt>
    <dgm:pt modelId="{56C76A6B-7943-4CE6-8B61-28C971A27305}" type="parTrans" cxnId="{66974152-8E20-498F-BC23-820F7892C6D6}">
      <dgm:prSet/>
      <dgm:spPr/>
      <dgm:t>
        <a:bodyPr/>
        <a:lstStyle/>
        <a:p>
          <a:endParaRPr lang="fr-FR"/>
        </a:p>
      </dgm:t>
    </dgm:pt>
    <dgm:pt modelId="{D434370A-6BA6-4309-BD28-E26C44683135}" type="sibTrans" cxnId="{66974152-8E20-498F-BC23-820F7892C6D6}">
      <dgm:prSet/>
      <dgm:spPr/>
      <dgm:t>
        <a:bodyPr/>
        <a:lstStyle/>
        <a:p>
          <a:endParaRPr lang="fr-FR"/>
        </a:p>
      </dgm:t>
    </dgm:pt>
    <dgm:pt modelId="{E8739672-E29B-46B8-B2E4-CC9054BD576F}">
      <dgm:prSet phldrT="[Texte]"/>
      <dgm:spPr/>
      <dgm:t>
        <a:bodyPr/>
        <a:lstStyle/>
        <a:p>
          <a:r>
            <a:rPr lang="fr-FR"/>
            <a:t>Durée optimale entre 3-5 ans</a:t>
          </a:r>
        </a:p>
      </dgm:t>
    </dgm:pt>
    <dgm:pt modelId="{69E9772A-DEFF-4570-9FF6-9DC5C880079F}" type="parTrans" cxnId="{447F171C-381B-423A-B39D-D5515D024C40}">
      <dgm:prSet/>
      <dgm:spPr/>
      <dgm:t>
        <a:bodyPr/>
        <a:lstStyle/>
        <a:p>
          <a:endParaRPr lang="fr-FR"/>
        </a:p>
      </dgm:t>
    </dgm:pt>
    <dgm:pt modelId="{A0EBFD2C-D4F1-4FCD-82F3-28063E14CFAA}" type="sibTrans" cxnId="{447F171C-381B-423A-B39D-D5515D024C40}">
      <dgm:prSet/>
      <dgm:spPr/>
      <dgm:t>
        <a:bodyPr/>
        <a:lstStyle/>
        <a:p>
          <a:endParaRPr lang="fr-FR"/>
        </a:p>
      </dgm:t>
    </dgm:pt>
    <dgm:pt modelId="{0DE0094E-4993-4277-BE7D-4DC0A6BB4CD2}">
      <dgm:prSet phldrT="[Texte]"/>
      <dgm:spPr/>
      <dgm:t>
        <a:bodyPr/>
        <a:lstStyle/>
        <a:p>
          <a:r>
            <a:rPr lang="fr-FR"/>
            <a:t>De l'aspect peau de crocodile</a:t>
          </a:r>
        </a:p>
      </dgm:t>
    </dgm:pt>
    <dgm:pt modelId="{ACEE4656-2B51-44C5-9653-8008DF11BB8C}" type="sibTrans" cxnId="{A717CB6F-9737-41F2-B259-F9C7D9574440}">
      <dgm:prSet/>
      <dgm:spPr/>
      <dgm:t>
        <a:bodyPr/>
        <a:lstStyle/>
        <a:p>
          <a:endParaRPr lang="fr-FR"/>
        </a:p>
      </dgm:t>
    </dgm:pt>
    <dgm:pt modelId="{B5BB3094-B6C0-48A8-B05B-28733F398B69}" type="parTrans" cxnId="{A717CB6F-9737-41F2-B259-F9C7D9574440}">
      <dgm:prSet/>
      <dgm:spPr/>
      <dgm:t>
        <a:bodyPr/>
        <a:lstStyle/>
        <a:p>
          <a:endParaRPr lang="fr-FR"/>
        </a:p>
      </dgm:t>
    </dgm:pt>
    <dgm:pt modelId="{BBD2B785-A6D2-4D2D-BC5A-2CEAB978D536}">
      <dgm:prSet phldrT="[Texte]"/>
      <dgm:spPr/>
      <dgm:t>
        <a:bodyPr/>
        <a:lstStyle/>
        <a:p>
          <a:r>
            <a:rPr lang="fr-FR"/>
            <a:t>Des poils incarnés et cellules mortes</a:t>
          </a:r>
        </a:p>
      </dgm:t>
    </dgm:pt>
    <dgm:pt modelId="{9F56BBE5-32BD-4E99-958D-ADDD749259C7}" type="sibTrans" cxnId="{27478533-A60B-42B7-9211-009B2A6C5FA6}">
      <dgm:prSet/>
      <dgm:spPr/>
      <dgm:t>
        <a:bodyPr/>
        <a:lstStyle/>
        <a:p>
          <a:endParaRPr lang="fr-FR"/>
        </a:p>
      </dgm:t>
    </dgm:pt>
    <dgm:pt modelId="{7A7E9897-CFA3-4CF0-91C1-1E6B593C7911}" type="parTrans" cxnId="{27478533-A60B-42B7-9211-009B2A6C5FA6}">
      <dgm:prSet/>
      <dgm:spPr/>
      <dgm:t>
        <a:bodyPr/>
        <a:lstStyle/>
        <a:p>
          <a:endParaRPr lang="fr-FR"/>
        </a:p>
      </dgm:t>
    </dgm:pt>
    <dgm:pt modelId="{A0898DE3-7E09-4B35-AF41-93CBB470C21F}" type="pres">
      <dgm:prSet presAssocID="{34DA0DAA-B093-4160-81DB-92FAA751345F}" presName="linearFlow" presStyleCnt="0">
        <dgm:presLayoutVars>
          <dgm:dir/>
          <dgm:resizeHandles val="exact"/>
        </dgm:presLayoutVars>
      </dgm:prSet>
      <dgm:spPr/>
    </dgm:pt>
    <dgm:pt modelId="{A303AA9A-1328-4287-B5C0-67390277C467}" type="pres">
      <dgm:prSet presAssocID="{AD07CABF-3EEB-49A4-863D-9A924BC14DCD}" presName="composite" presStyleCnt="0"/>
      <dgm:spPr/>
    </dgm:pt>
    <dgm:pt modelId="{3AA7FAB2-3A01-4BB8-B283-82AA7B0573E8}" type="pres">
      <dgm:prSet presAssocID="{AD07CABF-3EEB-49A4-863D-9A924BC14DCD}" presName="imgShp" presStyleLbl="fgImgPlace1" presStyleIdx="0" presStyleCnt="3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2"/>
              </a:ext>
            </a:extLst>
          </a:blip>
          <a:srcRect/>
          <a:stretch>
            <a:fillRect/>
          </a:stretch>
        </a:blipFill>
      </dgm:spPr>
      <dgm:extLst>
        <a:ext uri="{E40237B7-FDA0-4F09-8148-C483321AD2D9}">
          <dgm14:cNvPr xmlns:dgm14="http://schemas.microsoft.com/office/drawing/2010/diagram" id="0" name="" descr="Panneau d’interdiction avec un remplissage uni"/>
        </a:ext>
      </dgm:extLst>
    </dgm:pt>
    <dgm:pt modelId="{F63B461A-AD1D-4CF0-9D15-512E38F24449}" type="pres">
      <dgm:prSet presAssocID="{AD07CABF-3EEB-49A4-863D-9A924BC14DCD}" presName="txShp" presStyleLbl="node1" presStyleIdx="0" presStyleCnt="3">
        <dgm:presLayoutVars>
          <dgm:bulletEnabled val="1"/>
        </dgm:presLayoutVars>
      </dgm:prSet>
      <dgm:spPr/>
    </dgm:pt>
    <dgm:pt modelId="{4071C0D8-1F2E-4F1B-8269-C6B811FAAB37}" type="pres">
      <dgm:prSet presAssocID="{FB36E726-0908-4656-81EB-6766A249646C}" presName="spacing" presStyleCnt="0"/>
      <dgm:spPr/>
    </dgm:pt>
    <dgm:pt modelId="{32922600-7866-4611-8A23-A7E840CB0560}" type="pres">
      <dgm:prSet presAssocID="{D2637863-3ED6-4FF9-BBE3-512E7CF7BE37}" presName="composite" presStyleCnt="0"/>
      <dgm:spPr/>
    </dgm:pt>
    <dgm:pt modelId="{DCD3371C-73CB-4C9D-AEF6-92A0FAC9559F}" type="pres">
      <dgm:prSet presAssocID="{D2637863-3ED6-4FF9-BBE3-512E7CF7BE37}" presName="imgShp" presStyleLbl="fgImgPlace1" presStyleIdx="1" presStyleCnt="3"/>
      <dgm:spPr>
        <a:blipFill>
          <a:blip xmlns:r="http://schemas.openxmlformats.org/officeDocument/2006/relationships" r:embed="rId3">
            <a:extLst>
              <a:ext uri="{96DAC541-7B7A-43D3-8B79-37D633B846F1}">
                <asvg:svgBlip xmlns:asvg="http://schemas.microsoft.com/office/drawing/2016/SVG/main" r:embed="rId4"/>
              </a:ext>
            </a:extLst>
          </a:blip>
          <a:srcRect/>
          <a:stretch>
            <a:fillRect/>
          </a:stretch>
        </a:blipFill>
      </dgm:spPr>
      <dgm:extLst>
        <a:ext uri="{E40237B7-FDA0-4F09-8148-C483321AD2D9}">
          <dgm14:cNvPr xmlns:dgm14="http://schemas.microsoft.com/office/drawing/2010/diagram" id="0" name="" descr="Main ouverte avec une plante avec un remplissage uni"/>
        </a:ext>
      </dgm:extLst>
    </dgm:pt>
    <dgm:pt modelId="{0CBD5EF5-C476-4A1E-A598-4B59FE384B46}" type="pres">
      <dgm:prSet presAssocID="{D2637863-3ED6-4FF9-BBE3-512E7CF7BE37}" presName="txShp" presStyleLbl="node1" presStyleIdx="1" presStyleCnt="3">
        <dgm:presLayoutVars>
          <dgm:bulletEnabled val="1"/>
        </dgm:presLayoutVars>
      </dgm:prSet>
      <dgm:spPr/>
    </dgm:pt>
    <dgm:pt modelId="{FDF5C817-487B-4CD5-B9C4-2BCABDFF8F2A}" type="pres">
      <dgm:prSet presAssocID="{B91E2E73-4753-444C-9341-F668A0785731}" presName="spacing" presStyleCnt="0"/>
      <dgm:spPr/>
    </dgm:pt>
    <dgm:pt modelId="{F49146F5-E52A-483C-A459-87433AA64DF3}" type="pres">
      <dgm:prSet presAssocID="{F9944774-A82C-454E-A60D-7642EBC2A658}" presName="composite" presStyleCnt="0"/>
      <dgm:spPr/>
    </dgm:pt>
    <dgm:pt modelId="{812747F7-5ECB-4F3C-B29D-E7FEB16CEC8A}" type="pres">
      <dgm:prSet presAssocID="{F9944774-A82C-454E-A60D-7642EBC2A658}" presName="imgShp" presStyleLbl="fgImgPlace1" presStyleIdx="2" presStyleCnt="3"/>
      <dgm:spPr>
        <a:blipFill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6"/>
              </a:ext>
            </a:extLst>
          </a:blip>
          <a:srcRect/>
          <a:stretch>
            <a:fillRect/>
          </a:stretch>
        </a:blipFill>
      </dgm:spPr>
      <dgm:extLst>
        <a:ext uri="{E40237B7-FDA0-4F09-8148-C483321AD2D9}">
          <dgm14:cNvPr xmlns:dgm14="http://schemas.microsoft.com/office/drawing/2010/diagram" id="0" name="" descr="Tirelire avec un remplissage uni"/>
        </a:ext>
      </dgm:extLst>
    </dgm:pt>
    <dgm:pt modelId="{F04476AD-2EDA-40FF-A1A9-E81744AABB4B}" type="pres">
      <dgm:prSet presAssocID="{F9944774-A82C-454E-A60D-7642EBC2A658}" presName="txShp" presStyleLbl="node1" presStyleIdx="2" presStyleCnt="3">
        <dgm:presLayoutVars>
          <dgm:bulletEnabled val="1"/>
        </dgm:presLayoutVars>
      </dgm:prSet>
      <dgm:spPr/>
    </dgm:pt>
  </dgm:ptLst>
  <dgm:cxnLst>
    <dgm:cxn modelId="{447F171C-381B-423A-B39D-D5515D024C40}" srcId="{F9944774-A82C-454E-A60D-7642EBC2A658}" destId="{E8739672-E29B-46B8-B2E4-CC9054BD576F}" srcOrd="1" destOrd="0" parTransId="{69E9772A-DEFF-4570-9FF6-9DC5C880079F}" sibTransId="{A0EBFD2C-D4F1-4FCD-82F3-28063E14CFAA}"/>
    <dgm:cxn modelId="{6B5CFC1C-027A-49CD-9969-2FC1084231A0}" type="presOf" srcId="{AD07CABF-3EEB-49A4-863D-9A924BC14DCD}" destId="{F63B461A-AD1D-4CF0-9D15-512E38F24449}" srcOrd="0" destOrd="0" presId="urn:microsoft.com/office/officeart/2005/8/layout/vList3"/>
    <dgm:cxn modelId="{72185728-DEA6-4D01-B576-898AC10D8A47}" type="presOf" srcId="{F9944774-A82C-454E-A60D-7642EBC2A658}" destId="{F04476AD-2EDA-40FF-A1A9-E81744AABB4B}" srcOrd="0" destOrd="0" presId="urn:microsoft.com/office/officeart/2005/8/layout/vList3"/>
    <dgm:cxn modelId="{147ABC2D-B58C-4FDF-B97A-36F0A8878B75}" type="presOf" srcId="{B18B3693-6C64-4366-B917-3F82FC22AD5E}" destId="{0CBD5EF5-C476-4A1E-A598-4B59FE384B46}" srcOrd="0" destOrd="1" presId="urn:microsoft.com/office/officeart/2005/8/layout/vList3"/>
    <dgm:cxn modelId="{27478533-A60B-42B7-9211-009B2A6C5FA6}" srcId="{AD07CABF-3EEB-49A4-863D-9A924BC14DCD}" destId="{BBD2B785-A6D2-4D2D-BC5A-2CEAB978D536}" srcOrd="1" destOrd="0" parTransId="{7A7E9897-CFA3-4CF0-91C1-1E6B593C7911}" sibTransId="{9F56BBE5-32BD-4E99-958D-ADDD749259C7}"/>
    <dgm:cxn modelId="{58497A35-8DCD-485C-8B15-3B05D0B70BB7}" type="presOf" srcId="{D2637863-3ED6-4FF9-BBE3-512E7CF7BE37}" destId="{0CBD5EF5-C476-4A1E-A598-4B59FE384B46}" srcOrd="0" destOrd="0" presId="urn:microsoft.com/office/officeart/2005/8/layout/vList3"/>
    <dgm:cxn modelId="{5632E046-1662-426D-AD22-2BBDD3B6F802}" srcId="{34DA0DAA-B093-4160-81DB-92FAA751345F}" destId="{F9944774-A82C-454E-A60D-7642EBC2A658}" srcOrd="2" destOrd="0" parTransId="{427567B7-95C4-4AC3-85D7-4ED1648F674F}" sibTransId="{F0856937-2C43-496A-98E3-0C072F9516D2}"/>
    <dgm:cxn modelId="{A717CB6F-9737-41F2-B259-F9C7D9574440}" srcId="{AD07CABF-3EEB-49A4-863D-9A924BC14DCD}" destId="{0DE0094E-4993-4277-BE7D-4DC0A6BB4CD2}" srcOrd="0" destOrd="0" parTransId="{B5BB3094-B6C0-48A8-B05B-28733F398B69}" sibTransId="{ACEE4656-2B51-44C5-9653-8008DF11BB8C}"/>
    <dgm:cxn modelId="{66974152-8E20-498F-BC23-820F7892C6D6}" srcId="{F9944774-A82C-454E-A60D-7642EBC2A658}" destId="{7B201C29-7653-49F3-8B9F-B8ECA5802DC9}" srcOrd="0" destOrd="0" parTransId="{56C76A6B-7943-4CE6-8B61-28C971A27305}" sibTransId="{D434370A-6BA6-4309-BD28-E26C44683135}"/>
    <dgm:cxn modelId="{C1B4BF53-A9FB-4A90-9226-09C336769748}" type="presOf" srcId="{BBD2B785-A6D2-4D2D-BC5A-2CEAB978D536}" destId="{F63B461A-AD1D-4CF0-9D15-512E38F24449}" srcOrd="0" destOrd="2" presId="urn:microsoft.com/office/officeart/2005/8/layout/vList3"/>
    <dgm:cxn modelId="{A85D3D79-31A1-4263-9C29-ABE6FCA137D9}" srcId="{34DA0DAA-B093-4160-81DB-92FAA751345F}" destId="{AD07CABF-3EEB-49A4-863D-9A924BC14DCD}" srcOrd="0" destOrd="0" parTransId="{F5FC962F-37F3-4D06-840D-1844B6F28631}" sibTransId="{FB36E726-0908-4656-81EB-6766A249646C}"/>
    <dgm:cxn modelId="{3865117A-0AAB-446D-AACE-E99E84CAC75D}" type="presOf" srcId="{E8739672-E29B-46B8-B2E4-CC9054BD576F}" destId="{F04476AD-2EDA-40FF-A1A9-E81744AABB4B}" srcOrd="0" destOrd="2" presId="urn:microsoft.com/office/officeart/2005/8/layout/vList3"/>
    <dgm:cxn modelId="{E47D427F-AEB5-45D6-B2FB-DC9A2B5382EC}" type="presOf" srcId="{34DA0DAA-B093-4160-81DB-92FAA751345F}" destId="{A0898DE3-7E09-4B35-AF41-93CBB470C21F}" srcOrd="0" destOrd="0" presId="urn:microsoft.com/office/officeart/2005/8/layout/vList3"/>
    <dgm:cxn modelId="{81554482-FF62-45FF-A798-BCB9B2BB4A0F}" type="presOf" srcId="{2A02CEC2-CEA0-405D-8E6B-AD0012604D9E}" destId="{0CBD5EF5-C476-4A1E-A598-4B59FE384B46}" srcOrd="0" destOrd="2" presId="urn:microsoft.com/office/officeart/2005/8/layout/vList3"/>
    <dgm:cxn modelId="{8C796FAF-B425-4CC6-9450-12D313310263}" srcId="{D2637863-3ED6-4FF9-BBE3-512E7CF7BE37}" destId="{B18B3693-6C64-4366-B917-3F82FC22AD5E}" srcOrd="0" destOrd="0" parTransId="{2D3973A9-9B20-4799-BC8F-F5DAD20FC4C8}" sibTransId="{76662E78-F345-4578-8716-3556C41312AF}"/>
    <dgm:cxn modelId="{A125A6B5-ECD5-4DFC-A19F-06073EE9DB1E}" type="presOf" srcId="{7B201C29-7653-49F3-8B9F-B8ECA5802DC9}" destId="{F04476AD-2EDA-40FF-A1A9-E81744AABB4B}" srcOrd="0" destOrd="1" presId="urn:microsoft.com/office/officeart/2005/8/layout/vList3"/>
    <dgm:cxn modelId="{3C79F7B8-140F-41E4-81E4-2446C55C51BF}" type="presOf" srcId="{0DE0094E-4993-4277-BE7D-4DC0A6BB4CD2}" destId="{F63B461A-AD1D-4CF0-9D15-512E38F24449}" srcOrd="0" destOrd="1" presId="urn:microsoft.com/office/officeart/2005/8/layout/vList3"/>
    <dgm:cxn modelId="{45D8DDBB-1583-45DF-88AE-A22647B3FDBB}" srcId="{34DA0DAA-B093-4160-81DB-92FAA751345F}" destId="{D2637863-3ED6-4FF9-BBE3-512E7CF7BE37}" srcOrd="1" destOrd="0" parTransId="{D560DAB1-B002-4C54-AFA2-E36B9AD72FBA}" sibTransId="{B91E2E73-4753-444C-9341-F668A0785731}"/>
    <dgm:cxn modelId="{7A356DFD-F285-42BB-8D62-5355758AE6F9}" srcId="{D2637863-3ED6-4FF9-BBE3-512E7CF7BE37}" destId="{2A02CEC2-CEA0-405D-8E6B-AD0012604D9E}" srcOrd="1" destOrd="0" parTransId="{5E2C2332-D198-46E8-BE21-1B4F8CC88661}" sibTransId="{BF000AEF-17AF-48CA-9388-1274F6FA524B}"/>
    <dgm:cxn modelId="{F4D312C6-C568-49A8-8BF2-EDC2FA164493}" type="presParOf" srcId="{A0898DE3-7E09-4B35-AF41-93CBB470C21F}" destId="{A303AA9A-1328-4287-B5C0-67390277C467}" srcOrd="0" destOrd="0" presId="urn:microsoft.com/office/officeart/2005/8/layout/vList3"/>
    <dgm:cxn modelId="{64F0DC21-40A5-4EF7-9D02-77F017ECFE8D}" type="presParOf" srcId="{A303AA9A-1328-4287-B5C0-67390277C467}" destId="{3AA7FAB2-3A01-4BB8-B283-82AA7B0573E8}" srcOrd="0" destOrd="0" presId="urn:microsoft.com/office/officeart/2005/8/layout/vList3"/>
    <dgm:cxn modelId="{46FC3DA9-54F3-4C10-8590-58DB47A1F5BA}" type="presParOf" srcId="{A303AA9A-1328-4287-B5C0-67390277C467}" destId="{F63B461A-AD1D-4CF0-9D15-512E38F24449}" srcOrd="1" destOrd="0" presId="urn:microsoft.com/office/officeart/2005/8/layout/vList3"/>
    <dgm:cxn modelId="{15F24983-B541-43BE-B19E-BA939BFBC132}" type="presParOf" srcId="{A0898DE3-7E09-4B35-AF41-93CBB470C21F}" destId="{4071C0D8-1F2E-4F1B-8269-C6B811FAAB37}" srcOrd="1" destOrd="0" presId="urn:microsoft.com/office/officeart/2005/8/layout/vList3"/>
    <dgm:cxn modelId="{B1F5D16B-C3C0-4CB0-8E10-0C75A44784E7}" type="presParOf" srcId="{A0898DE3-7E09-4B35-AF41-93CBB470C21F}" destId="{32922600-7866-4611-8A23-A7E840CB0560}" srcOrd="2" destOrd="0" presId="urn:microsoft.com/office/officeart/2005/8/layout/vList3"/>
    <dgm:cxn modelId="{6C7F0578-CF3F-440E-9CEB-8D1A22E907AD}" type="presParOf" srcId="{32922600-7866-4611-8A23-A7E840CB0560}" destId="{DCD3371C-73CB-4C9D-AEF6-92A0FAC9559F}" srcOrd="0" destOrd="0" presId="urn:microsoft.com/office/officeart/2005/8/layout/vList3"/>
    <dgm:cxn modelId="{0A18D21E-C442-43B3-A689-1AEF7F5BCD5B}" type="presParOf" srcId="{32922600-7866-4611-8A23-A7E840CB0560}" destId="{0CBD5EF5-C476-4A1E-A598-4B59FE384B46}" srcOrd="1" destOrd="0" presId="urn:microsoft.com/office/officeart/2005/8/layout/vList3"/>
    <dgm:cxn modelId="{101458B2-46D9-4D27-B37B-9EBEC1DCC91C}" type="presParOf" srcId="{A0898DE3-7E09-4B35-AF41-93CBB470C21F}" destId="{FDF5C817-487B-4CD5-B9C4-2BCABDFF8F2A}" srcOrd="3" destOrd="0" presId="urn:microsoft.com/office/officeart/2005/8/layout/vList3"/>
    <dgm:cxn modelId="{64E2C17F-E97D-4673-A052-EACFF4FE4CB0}" type="presParOf" srcId="{A0898DE3-7E09-4B35-AF41-93CBB470C21F}" destId="{F49146F5-E52A-483C-A459-87433AA64DF3}" srcOrd="4" destOrd="0" presId="urn:microsoft.com/office/officeart/2005/8/layout/vList3"/>
    <dgm:cxn modelId="{B3E660C4-444F-465A-94A0-309494EF2E2C}" type="presParOf" srcId="{F49146F5-E52A-483C-A459-87433AA64DF3}" destId="{812747F7-5ECB-4F3C-B29D-E7FEB16CEC8A}" srcOrd="0" destOrd="0" presId="urn:microsoft.com/office/officeart/2005/8/layout/vList3"/>
    <dgm:cxn modelId="{E366AB88-2B8E-4546-82B3-A50A53498755}" type="presParOf" srcId="{F49146F5-E52A-483C-A459-87433AA64DF3}" destId="{F04476AD-2EDA-40FF-A1A9-E81744AABB4B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63B461A-AD1D-4CF0-9D15-512E38F24449}">
      <dsp:nvSpPr>
        <dsp:cNvPr id="0" name=""/>
        <dsp:cNvSpPr/>
      </dsp:nvSpPr>
      <dsp:spPr>
        <a:xfrm rot="10800000">
          <a:off x="1532169" y="1406"/>
          <a:ext cx="4893111" cy="1198775"/>
        </a:xfrm>
        <a:prstGeom prst="homePlat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28626" tIns="87630" rIns="163576" bIns="87630" numCol="1" spcCol="1270" anchor="t" anchorCtr="0">
          <a:noAutofit/>
        </a:bodyPr>
        <a:lstStyle/>
        <a:p>
          <a:pPr marL="0" lvl="0" indent="0" algn="l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2300" kern="1200"/>
            <a:t>Disparition</a:t>
          </a:r>
        </a:p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1800" kern="1200"/>
            <a:t>De l'aspect peau de crocodile</a:t>
          </a:r>
        </a:p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1800" kern="1200"/>
            <a:t>Des poils incarnés et cellules mortes</a:t>
          </a:r>
        </a:p>
      </dsp:txBody>
      <dsp:txXfrm rot="10800000">
        <a:off x="1831863" y="1406"/>
        <a:ext cx="4593417" cy="1198775"/>
      </dsp:txXfrm>
    </dsp:sp>
    <dsp:sp modelId="{3AA7FAB2-3A01-4BB8-B283-82AA7B0573E8}">
      <dsp:nvSpPr>
        <dsp:cNvPr id="0" name=""/>
        <dsp:cNvSpPr/>
      </dsp:nvSpPr>
      <dsp:spPr>
        <a:xfrm>
          <a:off x="932781" y="1406"/>
          <a:ext cx="1198775" cy="1198775"/>
        </a:xfrm>
        <a:prstGeom prst="ellipse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2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CBD5EF5-C476-4A1E-A598-4B59FE384B46}">
      <dsp:nvSpPr>
        <dsp:cNvPr id="0" name=""/>
        <dsp:cNvSpPr/>
      </dsp:nvSpPr>
      <dsp:spPr>
        <a:xfrm rot="10800000">
          <a:off x="1532169" y="1558024"/>
          <a:ext cx="4893111" cy="1198775"/>
        </a:xfrm>
        <a:prstGeom prst="homePlat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28626" tIns="87630" rIns="163576" bIns="87630" numCol="1" spcCol="1270" anchor="t" anchorCtr="0">
          <a:noAutofit/>
        </a:bodyPr>
        <a:lstStyle/>
        <a:p>
          <a:pPr marL="0" lvl="0" indent="0" algn="l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2300" kern="1200"/>
            <a:t>Ecologique</a:t>
          </a:r>
        </a:p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1800" kern="1200"/>
            <a:t>Une seule gomme est nécessaire</a:t>
          </a:r>
        </a:p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1800" kern="1200"/>
            <a:t>Poignet en bois ergonomique</a:t>
          </a:r>
        </a:p>
      </dsp:txBody>
      <dsp:txXfrm rot="10800000">
        <a:off x="1831863" y="1558024"/>
        <a:ext cx="4593417" cy="1198775"/>
      </dsp:txXfrm>
    </dsp:sp>
    <dsp:sp modelId="{DCD3371C-73CB-4C9D-AEF6-92A0FAC9559F}">
      <dsp:nvSpPr>
        <dsp:cNvPr id="0" name=""/>
        <dsp:cNvSpPr/>
      </dsp:nvSpPr>
      <dsp:spPr>
        <a:xfrm>
          <a:off x="932781" y="1558024"/>
          <a:ext cx="1198775" cy="1198775"/>
        </a:xfrm>
        <a:prstGeom prst="ellipse">
          <a:avLst/>
        </a:prstGeom>
        <a:blipFill>
          <a:blip xmlns:r="http://schemas.openxmlformats.org/officeDocument/2006/relationships" r:embed="rId3">
            <a:extLst>
              <a:ext uri="{96DAC541-7B7A-43D3-8B79-37D633B846F1}">
                <asvg:svgBlip xmlns:asvg="http://schemas.microsoft.com/office/drawing/2016/SVG/main" r:embed="rId4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04476AD-2EDA-40FF-A1A9-E81744AABB4B}">
      <dsp:nvSpPr>
        <dsp:cNvPr id="0" name=""/>
        <dsp:cNvSpPr/>
      </dsp:nvSpPr>
      <dsp:spPr>
        <a:xfrm rot="10800000">
          <a:off x="1532169" y="3114643"/>
          <a:ext cx="4893111" cy="1198775"/>
        </a:xfrm>
        <a:prstGeom prst="homePlat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28626" tIns="87630" rIns="163576" bIns="87630" numCol="1" spcCol="1270" anchor="t" anchorCtr="0">
          <a:noAutofit/>
        </a:bodyPr>
        <a:lstStyle/>
        <a:p>
          <a:pPr marL="0" lvl="0" indent="0" algn="l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2300" kern="1200"/>
            <a:t>Gain</a:t>
          </a:r>
        </a:p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1800" kern="1200"/>
            <a:t>économique</a:t>
          </a:r>
        </a:p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1800" kern="1200"/>
            <a:t>Durée optimale entre 3-5 ans</a:t>
          </a:r>
        </a:p>
      </dsp:txBody>
      <dsp:txXfrm rot="10800000">
        <a:off x="1831863" y="3114643"/>
        <a:ext cx="4593417" cy="1198775"/>
      </dsp:txXfrm>
    </dsp:sp>
    <dsp:sp modelId="{812747F7-5ECB-4F3C-B29D-E7FEB16CEC8A}">
      <dsp:nvSpPr>
        <dsp:cNvPr id="0" name=""/>
        <dsp:cNvSpPr/>
      </dsp:nvSpPr>
      <dsp:spPr>
        <a:xfrm>
          <a:off x="932781" y="3114643"/>
          <a:ext cx="1198775" cy="1198775"/>
        </a:xfrm>
        <a:prstGeom prst="ellipse">
          <a:avLst/>
        </a:prstGeom>
        <a:blipFill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6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2:36:54.2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24 3456,'-7'-14'1312,"7"12"-1024,2-5 96,7 7-1344,-2 2-448,8 3 192,3-10 160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3:24:30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 1792,'-4'-3'960,"12"3"-3456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3:24:30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1 1664,'-22'0'704,"15"0"-576,-6 0-64,9 3-128,-4 0-192,-1 2 0,1-2-160,-1-3-64</inkml:trace>
</inkml:ink>
</file>

<file path=word/theme/theme1.xml><?xml version="1.0" encoding="utf-8"?>
<a:theme xmlns:a="http://schemas.openxmlformats.org/drawingml/2006/main" name="Office Theme">
  <a:themeElements>
    <a:clrScheme name="Custom 4">
      <a:dk1>
        <a:sysClr val="windowText" lastClr="000000"/>
      </a:dk1>
      <a:lt1>
        <a:sysClr val="window" lastClr="FFFFFF"/>
      </a:lt1>
      <a:dk2>
        <a:srgbClr val="2A2A2A"/>
      </a:dk2>
      <a:lt2>
        <a:srgbClr val="ACACAC"/>
      </a:lt2>
      <a:accent1>
        <a:srgbClr val="14756E"/>
      </a:accent1>
      <a:accent2>
        <a:srgbClr val="17A6B1"/>
      </a:accent2>
      <a:accent3>
        <a:srgbClr val="CB5577"/>
      </a:accent3>
      <a:accent4>
        <a:srgbClr val="F84C24"/>
      </a:accent4>
      <a:accent5>
        <a:srgbClr val="6A3B68"/>
      </a:accent5>
      <a:accent6>
        <a:srgbClr val="3A3A3A"/>
      </a:accent6>
      <a:hlink>
        <a:srgbClr val="01B1AE"/>
      </a:hlink>
      <a:folHlink>
        <a:srgbClr val="01B1AE"/>
      </a:folHlink>
    </a:clrScheme>
    <a:fontScheme name="Custom 291">
      <a:majorFont>
        <a:latin typeface="Tw Cen M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44753A9-7506-4DF0-8436-029231F184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35B084-AF06-459E-9FF3-A8531B9F619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DDFD2183-E5C6-41AB-B475-FEC325927D6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9086043-D45D-406A-9F14-16186BC2F3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d’étudiant en couleur</Template>
  <TotalTime>0</TotalTime>
  <Pages>8</Pages>
  <Words>422</Words>
  <Characters>2325</Characters>
  <Application>Microsoft Office Word</Application>
  <DocSecurity>0</DocSecurity>
  <Lines>19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2022-10-27T14:57:00Z</dcterms:created>
  <dcterms:modified xsi:type="dcterms:W3CDTF">2022-10-28T15:17:00Z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